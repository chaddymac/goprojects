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B7DB8E" w14:textId="77777777" w:rsidR="00D71360" w:rsidRPr="0018134B" w:rsidRDefault="004C524A" w:rsidP="004C524A">
      <w:pPr>
        <w:rPr>
          <w:rFonts w:ascii="American Typewriter" w:hAnsi="American Typewriter"/>
          <w:color w:val="000000" w:themeColor="text1"/>
          <w:sz w:val="32"/>
          <w:szCs w:val="32"/>
        </w:rPr>
      </w:pPr>
      <w:r w:rsidRPr="0018134B">
        <w:rPr>
          <w:rFonts w:ascii="American Typewriter" w:hAnsi="American Typewriter"/>
          <w:b/>
          <w:bCs/>
          <w:color w:val="000000" w:themeColor="text1"/>
          <w:sz w:val="32"/>
          <w:szCs w:val="32"/>
        </w:rPr>
        <w:t xml:space="preserve">Learning </w:t>
      </w:r>
      <w:r w:rsidR="00B23A04" w:rsidRPr="0018134B">
        <w:rPr>
          <w:rFonts w:ascii="American Typewriter" w:hAnsi="American Typewriter"/>
          <w:b/>
          <w:bCs/>
          <w:color w:val="00B050"/>
          <w:sz w:val="32"/>
          <w:szCs w:val="32"/>
          <w:u w:val="single"/>
        </w:rPr>
        <w:t>Go</w:t>
      </w:r>
      <w:r w:rsidR="00B23A04" w:rsidRPr="0018134B">
        <w:rPr>
          <w:rFonts w:ascii="American Typewriter" w:hAnsi="American Typewriter"/>
          <w:b/>
          <w:bCs/>
          <w:color w:val="00B050"/>
          <w:sz w:val="32"/>
          <w:szCs w:val="32"/>
        </w:rPr>
        <w:t xml:space="preserve"> </w:t>
      </w:r>
      <w:r w:rsidR="00B23A04" w:rsidRPr="0018134B">
        <w:rPr>
          <w:rFonts w:ascii="American Typewriter" w:hAnsi="American Typewriter"/>
          <w:b/>
          <w:bCs/>
          <w:color w:val="000000" w:themeColor="text1"/>
          <w:sz w:val="32"/>
          <w:szCs w:val="32"/>
        </w:rPr>
        <w:t>Programming Language/</w:t>
      </w:r>
      <w:r w:rsidRPr="0018134B">
        <w:rPr>
          <w:rFonts w:ascii="American Typewriter" w:hAnsi="American Typewriter"/>
          <w:b/>
          <w:bCs/>
          <w:color w:val="00B050"/>
          <w:sz w:val="32"/>
          <w:szCs w:val="32"/>
          <w:u w:val="single"/>
        </w:rPr>
        <w:t>GoLang</w:t>
      </w:r>
      <w:r w:rsidRPr="0018134B">
        <w:rPr>
          <w:rFonts w:ascii="American Typewriter" w:hAnsi="American Typewriter"/>
          <w:color w:val="00B050"/>
          <w:sz w:val="32"/>
          <w:szCs w:val="32"/>
        </w:rPr>
        <w:t xml:space="preserve"> </w:t>
      </w:r>
      <w:r w:rsidR="0018134B">
        <w:rPr>
          <w:rFonts w:ascii="American Typewriter" w:hAnsi="American Typewriter"/>
          <w:b/>
          <w:bCs/>
          <w:color w:val="000000" w:themeColor="text1"/>
          <w:sz w:val="32"/>
          <w:szCs w:val="32"/>
        </w:rPr>
        <w:t>Background</w:t>
      </w:r>
    </w:p>
    <w:p w14:paraId="216EC69B" w14:textId="77777777" w:rsidR="004C524A" w:rsidRPr="004C524A" w:rsidRDefault="004C524A" w:rsidP="004C524A">
      <w:pPr>
        <w:rPr>
          <w:b/>
          <w:bCs/>
          <w:color w:val="000000" w:themeColor="text1"/>
          <w:sz w:val="24"/>
          <w:szCs w:val="24"/>
        </w:rPr>
      </w:pPr>
      <w:r w:rsidRPr="004C524A">
        <w:rPr>
          <w:b/>
          <w:bCs/>
          <w:color w:val="00B050"/>
          <w:sz w:val="40"/>
          <w:szCs w:val="40"/>
        </w:rPr>
        <w:t>______________________________________________</w:t>
      </w:r>
      <w:r w:rsidRPr="004C524A">
        <w:rPr>
          <w:b/>
          <w:bCs/>
          <w:color w:val="000000" w:themeColor="text1"/>
          <w:sz w:val="24"/>
          <w:szCs w:val="24"/>
        </w:rPr>
        <w:tab/>
      </w:r>
    </w:p>
    <w:p w14:paraId="31C5F0FD" w14:textId="77777777" w:rsidR="00D71360" w:rsidRPr="004C524A" w:rsidRDefault="004C524A" w:rsidP="00F00D77">
      <w:pPr>
        <w:pStyle w:val="Heading2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2"/>
        </w:rPr>
      </w:pPr>
      <w:r w:rsidRPr="004C524A">
        <w:rPr>
          <w:rFonts w:ascii="Times New Roman" w:hAnsi="Times New Roman" w:cs="Times New Roman"/>
          <w:color w:val="000000" w:themeColor="text1"/>
          <w:sz w:val="24"/>
          <w:szCs w:val="22"/>
        </w:rPr>
        <w:t xml:space="preserve">Creators: </w:t>
      </w:r>
      <w:r w:rsidRPr="004C524A">
        <w:rPr>
          <w:rFonts w:ascii="Times New Roman" w:hAnsi="Times New Roman" w:cs="Times New Roman"/>
          <w:b w:val="0"/>
          <w:bCs/>
          <w:color w:val="000000" w:themeColor="text1"/>
          <w:sz w:val="24"/>
          <w:szCs w:val="22"/>
        </w:rPr>
        <w:t xml:space="preserve">small team at google, Robert </w:t>
      </w:r>
      <w:proofErr w:type="spellStart"/>
      <w:r w:rsidRPr="004C524A">
        <w:rPr>
          <w:rFonts w:ascii="Times New Roman" w:hAnsi="Times New Roman" w:cs="Times New Roman"/>
          <w:b w:val="0"/>
          <w:bCs/>
          <w:color w:val="000000" w:themeColor="text1"/>
          <w:sz w:val="24"/>
          <w:szCs w:val="22"/>
        </w:rPr>
        <w:t>Griesemar</w:t>
      </w:r>
      <w:proofErr w:type="spellEnd"/>
      <w:r w:rsidRPr="004C524A">
        <w:rPr>
          <w:rFonts w:ascii="Times New Roman" w:hAnsi="Times New Roman" w:cs="Times New Roman"/>
          <w:b w:val="0"/>
          <w:bCs/>
          <w:color w:val="000000" w:themeColor="text1"/>
          <w:sz w:val="24"/>
          <w:szCs w:val="22"/>
        </w:rPr>
        <w:t>, Rob Pike, and Ken Thompson</w:t>
      </w:r>
    </w:p>
    <w:p w14:paraId="11BAFB18" w14:textId="77777777" w:rsidR="004C524A" w:rsidRPr="004C524A" w:rsidRDefault="004C524A" w:rsidP="00F00D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</w:rPr>
      </w:pPr>
      <w:r w:rsidRPr="004C52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Python was easy but slow, Java: increasingly complex type system and c/ </w:t>
      </w:r>
      <w:proofErr w:type="spellStart"/>
      <w:r w:rsidRPr="004C524A">
        <w:rPr>
          <w:rFonts w:ascii="Times New Roman" w:hAnsi="Times New Roman" w:cs="Times New Roman"/>
          <w:color w:val="000000" w:themeColor="text1"/>
          <w:sz w:val="24"/>
          <w:szCs w:val="24"/>
        </w:rPr>
        <w:t>c++</w:t>
      </w:r>
      <w:proofErr w:type="spellEnd"/>
      <w:r w:rsidRPr="004C52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was quick but also a complex type system and slow compile times. So created go.</w:t>
      </w:r>
    </w:p>
    <w:p w14:paraId="4D3F91BF" w14:textId="77777777" w:rsidR="004C524A" w:rsidRDefault="004C524A" w:rsidP="00F00D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4C524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Strong and Statically typed </w:t>
      </w:r>
      <w:r w:rsidR="00D17F4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means the type of variable cannot change over time so an int cannot be changed to a bool. </w:t>
      </w:r>
    </w:p>
    <w:p w14:paraId="1AC737E9" w14:textId="77777777" w:rsidR="00D17F40" w:rsidRDefault="00D17F40" w:rsidP="00F00D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Features to get around </w:t>
      </w:r>
    </w:p>
    <w:p w14:paraId="67B8B238" w14:textId="77777777" w:rsidR="00D17F40" w:rsidRDefault="00D17F40" w:rsidP="00F00D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Excellent community </w:t>
      </w:r>
    </w:p>
    <w:p w14:paraId="339A009C" w14:textId="77777777" w:rsidR="00D17F40" w:rsidRDefault="00D17F40" w:rsidP="00F00D7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Key features</w:t>
      </w:r>
    </w:p>
    <w:p w14:paraId="36163A96" w14:textId="77777777" w:rsidR="00D17F40" w:rsidRDefault="00D17F40" w:rsidP="00F00D7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Simplicity: </w:t>
      </w:r>
    </w:p>
    <w:p w14:paraId="0DD26523" w14:textId="77777777" w:rsidR="00D17F40" w:rsidRDefault="00D17F40" w:rsidP="00F00D7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Fast compile times: Go focuses on keeping time down</w:t>
      </w:r>
    </w:p>
    <w:p w14:paraId="5B7E9E9E" w14:textId="77777777" w:rsidR="00D17F40" w:rsidRDefault="00D17F40" w:rsidP="00F00D7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Garbage collected: Do not have to manage your own memory. </w:t>
      </w:r>
    </w:p>
    <w:p w14:paraId="2398085D" w14:textId="77777777" w:rsidR="00D17F40" w:rsidRDefault="00D17F40" w:rsidP="00F00D7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Built- in concurrency.</w:t>
      </w:r>
    </w:p>
    <w:p w14:paraId="1A85A005" w14:textId="77777777" w:rsidR="00D17F40" w:rsidRDefault="00D17F40" w:rsidP="00F00D7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Compile to standalone binaries: everything bundled into single binary </w:t>
      </w:r>
    </w:p>
    <w:p w14:paraId="13589731" w14:textId="77777777" w:rsidR="00B23A04" w:rsidRPr="00B23A04" w:rsidRDefault="00D17F40" w:rsidP="00B23A04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23A0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Useful resources: </w:t>
      </w:r>
    </w:p>
    <w:p w14:paraId="48ACEF31" w14:textId="77777777" w:rsidR="00D17F40" w:rsidRPr="00B23A04" w:rsidRDefault="00D17F40" w:rsidP="00F00D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23A04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golang.org </w:t>
      </w:r>
    </w:p>
    <w:p w14:paraId="2D611414" w14:textId="77777777" w:rsidR="00D17F40" w:rsidRDefault="00A117CD" w:rsidP="00F00D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effective go from documents on golang.org</w:t>
      </w:r>
    </w:p>
    <w:p w14:paraId="004BFE9D" w14:textId="77777777" w:rsidR="00A117CD" w:rsidRDefault="00A117CD" w:rsidP="00F00D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golangbridge.org</w:t>
      </w:r>
    </w:p>
    <w:p w14:paraId="7E737B1D" w14:textId="77777777" w:rsidR="00B52D45" w:rsidRDefault="00B52D45" w:rsidP="00F00D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play.golang.org</w:t>
      </w:r>
    </w:p>
    <w:p w14:paraId="2F46FC93" w14:textId="77777777" w:rsidR="00B52D45" w:rsidRPr="00D17F40" w:rsidRDefault="00B52D45" w:rsidP="00F00D7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15470FD" w14:textId="77777777" w:rsidR="00D17F40" w:rsidRPr="00D17F40" w:rsidRDefault="00D17F40" w:rsidP="00D17F40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7F6EBB" w14:textId="77777777" w:rsidR="004C524A" w:rsidRDefault="004C524A" w:rsidP="004C524A"/>
    <w:p w14:paraId="46C7C716" w14:textId="77777777" w:rsidR="0018134B" w:rsidRDefault="0018134B" w:rsidP="004C524A"/>
    <w:p w14:paraId="792D77F2" w14:textId="77777777" w:rsidR="0018134B" w:rsidRDefault="0018134B" w:rsidP="004C524A"/>
    <w:p w14:paraId="605F80C3" w14:textId="77777777" w:rsidR="0018134B" w:rsidRDefault="0018134B" w:rsidP="004C524A"/>
    <w:p w14:paraId="4ADBB0CD" w14:textId="77777777" w:rsidR="0018134B" w:rsidRDefault="0018134B" w:rsidP="004C524A"/>
    <w:p w14:paraId="691A7AE4" w14:textId="77777777" w:rsidR="0018134B" w:rsidRDefault="0018134B" w:rsidP="004C524A"/>
    <w:p w14:paraId="37E9758A" w14:textId="77777777" w:rsidR="0018134B" w:rsidRDefault="0018134B" w:rsidP="004C524A"/>
    <w:p w14:paraId="124EFA84" w14:textId="77777777" w:rsidR="0018134B" w:rsidRDefault="0018134B" w:rsidP="004C524A"/>
    <w:p w14:paraId="7AED4316" w14:textId="77777777" w:rsidR="0018134B" w:rsidRDefault="0018134B" w:rsidP="004C524A"/>
    <w:p w14:paraId="7B33987A" w14:textId="77777777" w:rsidR="0018134B" w:rsidRDefault="0018134B" w:rsidP="004C524A"/>
    <w:p w14:paraId="056D7955" w14:textId="77777777" w:rsidR="0018134B" w:rsidRDefault="0018134B" w:rsidP="004C524A">
      <w:pPr>
        <w:rPr>
          <w:rFonts w:ascii="American Typewriter" w:hAnsi="American Typewriter"/>
          <w:b/>
          <w:bCs/>
          <w:color w:val="00B050"/>
          <w:u w:val="single"/>
        </w:rPr>
      </w:pPr>
      <w:r>
        <w:rPr>
          <w:rFonts w:ascii="American Typewriter" w:hAnsi="American Typewriter"/>
          <w:b/>
          <w:bCs/>
          <w:color w:val="000000" w:themeColor="text1"/>
        </w:rPr>
        <w:t>Notes</w:t>
      </w:r>
      <w:r w:rsidRPr="0018134B">
        <w:rPr>
          <w:rFonts w:ascii="American Typewriter" w:hAnsi="American Typewriter"/>
          <w:b/>
          <w:bCs/>
          <w:color w:val="000000" w:themeColor="text1"/>
        </w:rPr>
        <w:t xml:space="preserve"> for </w:t>
      </w:r>
      <w:r w:rsidRPr="0018134B">
        <w:rPr>
          <w:rFonts w:ascii="American Typewriter" w:hAnsi="American Typewriter"/>
          <w:b/>
          <w:bCs/>
          <w:color w:val="00B050"/>
          <w:u w:val="single"/>
        </w:rPr>
        <w:t>GO</w:t>
      </w:r>
    </w:p>
    <w:p w14:paraId="53D472D7" w14:textId="77777777" w:rsidR="0018134B" w:rsidRDefault="0018134B" w:rsidP="00F00D7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8134B">
        <w:rPr>
          <w:rFonts w:ascii="Times New Roman" w:hAnsi="Times New Roman" w:cs="Times New Roman"/>
          <w:color w:val="000000" w:themeColor="text1"/>
          <w:sz w:val="24"/>
          <w:szCs w:val="24"/>
        </w:rPr>
        <w:t>Import (“</w:t>
      </w:r>
      <w:proofErr w:type="spellStart"/>
      <w:r w:rsidRPr="0018134B">
        <w:rPr>
          <w:rFonts w:ascii="Times New Roman" w:hAnsi="Times New Roman" w:cs="Times New Roman"/>
          <w:color w:val="000000" w:themeColor="text1"/>
          <w:sz w:val="24"/>
          <w:szCs w:val="24"/>
        </w:rPr>
        <w:t>fmt</w:t>
      </w:r>
      <w:proofErr w:type="spellEnd"/>
      <w:r w:rsidRPr="0018134B">
        <w:rPr>
          <w:rFonts w:ascii="Times New Roman" w:hAnsi="Times New Roman" w:cs="Times New Roman"/>
          <w:color w:val="000000" w:themeColor="text1"/>
          <w:sz w:val="24"/>
          <w:szCs w:val="24"/>
        </w:rPr>
        <w:t>”) allows us to format strings</w:t>
      </w:r>
    </w:p>
    <w:p w14:paraId="18468E74" w14:textId="77777777" w:rsidR="0018134B" w:rsidRDefault="0018134B" w:rsidP="00F00D7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Func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86EF7">
        <w:rPr>
          <w:rFonts w:ascii="Times New Roman" w:hAnsi="Times New Roman" w:cs="Times New Roman"/>
          <w:color w:val="000000" w:themeColor="text1"/>
          <w:sz w:val="24"/>
          <w:szCs w:val="24"/>
        </w:rPr>
        <w:t>main () {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} always the entry point</w:t>
      </w:r>
    </w:p>
    <w:p w14:paraId="65D3C4A4" w14:textId="77777777" w:rsidR="0018134B" w:rsidRDefault="0018134B" w:rsidP="00F00D7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Fmt.Println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(“</w:t>
      </w:r>
      <w:r w:rsidR="00F86EF7">
        <w:rPr>
          <w:rFonts w:ascii="Times New Roman" w:hAnsi="Times New Roman" w:cs="Times New Roman"/>
          <w:color w:val="000000" w:themeColor="text1"/>
          <w:sz w:val="24"/>
          <w:szCs w:val="24"/>
        </w:rPr>
        <w:t>Hello, playground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”)</w:t>
      </w:r>
    </w:p>
    <w:p w14:paraId="082BB2E1" w14:textId="77777777" w:rsidR="00F86EF7" w:rsidRDefault="00F86EF7" w:rsidP="00F00D7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Go run path to code </w:t>
      </w:r>
    </w:p>
    <w:p w14:paraId="0F7A196A" w14:textId="77777777" w:rsidR="00F86EF7" w:rsidRDefault="00F86EF7" w:rsidP="00F00D7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Go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build: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takes the package path</w:t>
      </w:r>
    </w:p>
    <w:p w14:paraId="5A2DA969" w14:textId="77777777" w:rsidR="00F86EF7" w:rsidRDefault="00F86EF7" w:rsidP="00F00D7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Go install expected to be pointed into a package. Package path and creates a bin folder.</w:t>
      </w:r>
    </w:p>
    <w:p w14:paraId="24C8F9F0" w14:textId="77777777" w:rsidR="00F86EF7" w:rsidRDefault="00F86EF7" w:rsidP="00F86EF7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D292907" w14:textId="77777777" w:rsidR="00F86EF7" w:rsidRDefault="00F86EF7" w:rsidP="00F86EF7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F17DE44" w14:textId="77777777" w:rsidR="00F86EF7" w:rsidRDefault="00F86EF7" w:rsidP="00F86EF7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1B69FB0" w14:textId="77777777" w:rsidR="00F86EF7" w:rsidRDefault="00F86EF7" w:rsidP="008B769A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18D345" w14:textId="77777777" w:rsidR="00F86EF7" w:rsidRDefault="00F86EF7" w:rsidP="00F86EF7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16DB79D" w14:textId="77777777" w:rsidR="00F86EF7" w:rsidRDefault="00F86EF7" w:rsidP="00F86EF7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929C8B2" w14:textId="77777777" w:rsidR="00F86EF7" w:rsidRDefault="00F86EF7" w:rsidP="00F86EF7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3051328" w14:textId="77777777" w:rsidR="00F86EF7" w:rsidRDefault="00F86EF7" w:rsidP="00F86EF7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BCABBE" w14:textId="77777777" w:rsidR="00F86EF7" w:rsidRDefault="00F86EF7" w:rsidP="00F86EF7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5155312" w14:textId="77777777" w:rsidR="00F86EF7" w:rsidRDefault="00F86EF7" w:rsidP="00F86EF7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E20921C" w14:textId="77777777" w:rsidR="00F86EF7" w:rsidRDefault="00F86EF7" w:rsidP="00F86EF7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921B56" w14:textId="77777777" w:rsidR="00F86EF7" w:rsidRDefault="00F86EF7" w:rsidP="00F86EF7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A2F5995" w14:textId="77777777" w:rsidR="00F86EF7" w:rsidRDefault="00F86EF7" w:rsidP="00F86EF7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58C6A78" w14:textId="77777777" w:rsidR="00F86EF7" w:rsidRDefault="00F86EF7" w:rsidP="00F86EF7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DD570F" w14:textId="77777777" w:rsidR="00F86EF7" w:rsidRDefault="00F86EF7" w:rsidP="00F86EF7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461AFA4" w14:textId="77777777" w:rsidR="00F86EF7" w:rsidRDefault="00F86EF7" w:rsidP="00F86EF7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9C1493" w14:textId="77777777" w:rsidR="00F86EF7" w:rsidRDefault="00F86EF7" w:rsidP="00F86EF7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8CE17C2" w14:textId="77777777" w:rsidR="00F86EF7" w:rsidRDefault="00F86EF7" w:rsidP="00F86EF7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722479" w14:textId="77777777" w:rsidR="00F86EF7" w:rsidRDefault="00F86EF7" w:rsidP="00F86EF7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EE1C3B" w14:textId="77777777" w:rsidR="00F86EF7" w:rsidRDefault="00F86EF7" w:rsidP="00F86EF7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7BE0150" w14:textId="77777777" w:rsidR="00F86EF7" w:rsidRDefault="00F86EF7" w:rsidP="00F86EF7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4539E6" w14:textId="77777777" w:rsidR="00F86EF7" w:rsidRDefault="00F86EF7" w:rsidP="00F86EF7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CAEC3F" w14:textId="77777777" w:rsidR="00F86EF7" w:rsidRDefault="00F86EF7" w:rsidP="00F86EF7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CD5EF80" w14:textId="77777777" w:rsidR="00F86EF7" w:rsidRDefault="00F86EF7" w:rsidP="00F86EF7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51C755" w14:textId="77777777" w:rsidR="008B769A" w:rsidRDefault="00F86EF7" w:rsidP="008B769A">
      <w:pPr>
        <w:ind w:left="360"/>
        <w:jc w:val="center"/>
        <w:rPr>
          <w:rFonts w:ascii="American Typewriter" w:hAnsi="American Typewriter" w:cs="Times New Roman"/>
          <w:b/>
          <w:bCs/>
          <w:color w:val="00B050"/>
          <w:sz w:val="32"/>
          <w:szCs w:val="32"/>
          <w:u w:val="single"/>
        </w:rPr>
      </w:pPr>
      <w:r w:rsidRPr="008B769A">
        <w:rPr>
          <w:rFonts w:ascii="American Typewriter" w:hAnsi="American Typewriter" w:cs="Times New Roman"/>
          <w:b/>
          <w:bCs/>
          <w:color w:val="00B050"/>
          <w:sz w:val="32"/>
          <w:szCs w:val="32"/>
          <w:u w:val="single"/>
        </w:rPr>
        <w:lastRenderedPageBreak/>
        <w:t>Agenda</w:t>
      </w:r>
    </w:p>
    <w:p w14:paraId="3A58ECCF" w14:textId="77777777" w:rsidR="00CA4323" w:rsidRPr="00CA4323" w:rsidRDefault="00CA4323" w:rsidP="00F00D77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1"/>
          <w:szCs w:val="21"/>
          <w:lang w:eastAsia="en-US"/>
        </w:rPr>
      </w:pPr>
      <w:r w:rsidRPr="00CA432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US"/>
        </w:rPr>
        <w:t xml:space="preserve">Golang provides the </w:t>
      </w:r>
      <w:proofErr w:type="spellStart"/>
      <w:r w:rsidRPr="00CA432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US"/>
        </w:rPr>
        <w:t>gofmt</w:t>
      </w:r>
      <w:proofErr w:type="spellEnd"/>
      <w:r w:rsidRPr="00CA4323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US"/>
        </w:rPr>
        <w:t xml:space="preserve"> tool to encourage and safeguard that the Golang code is formatted in line with an expected convention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US"/>
        </w:rPr>
        <w:t>.</w:t>
      </w:r>
    </w:p>
    <w:p w14:paraId="00818E74" w14:textId="77777777" w:rsidR="00CA4323" w:rsidRPr="00CA4323" w:rsidRDefault="00CA4323" w:rsidP="00F00D77">
      <w:pPr>
        <w:pStyle w:val="ListParagraph"/>
        <w:numPr>
          <w:ilvl w:val="0"/>
          <w:numId w:val="10"/>
        </w:numPr>
        <w:rPr>
          <w:rFonts w:ascii="American Typewriter" w:hAnsi="American Typewriter" w:cs="Times New Roman"/>
          <w:b/>
          <w:bCs/>
          <w:color w:val="00B050"/>
          <w:sz w:val="32"/>
          <w:szCs w:val="32"/>
          <w:u w:val="single"/>
        </w:rPr>
      </w:pPr>
    </w:p>
    <w:p w14:paraId="0542B609" w14:textId="77777777" w:rsidR="00F86EF7" w:rsidRPr="008B769A" w:rsidRDefault="00F86EF7" w:rsidP="008B769A">
      <w:pPr>
        <w:rPr>
          <w:rFonts w:ascii="American Typewriter" w:hAnsi="American Typewriter" w:cs="Times New Roman"/>
          <w:color w:val="00B050"/>
          <w:sz w:val="36"/>
          <w:szCs w:val="36"/>
          <w:u w:val="single"/>
        </w:rPr>
      </w:pPr>
      <w:r w:rsidRPr="008B769A">
        <w:rPr>
          <w:rFonts w:ascii="Times New Roman" w:hAnsi="Times New Roman" w:cs="Times New Roman"/>
          <w:color w:val="00B050"/>
          <w:sz w:val="28"/>
          <w:szCs w:val="28"/>
          <w:u w:val="single"/>
        </w:rPr>
        <w:t xml:space="preserve">Variable declaration </w:t>
      </w:r>
    </w:p>
    <w:p w14:paraId="6B4E2C18" w14:textId="77777777" w:rsidR="00F86EF7" w:rsidRDefault="005766F7" w:rsidP="00F00D77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Var car string: Var (name of the variable) (variable type) then car = “Hyundai” to set the variable</w:t>
      </w:r>
    </w:p>
    <w:p w14:paraId="30FE7C3B" w14:textId="77777777" w:rsidR="003502E5" w:rsidRDefault="003502E5" w:rsidP="00F00D77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3502E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Can only print inside a function</w:t>
      </w:r>
    </w:p>
    <w:p w14:paraId="2DF0A00D" w14:textId="77777777" w:rsidR="00051C05" w:rsidRDefault="00051C05" w:rsidP="00F00D77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Will not run if you have a variable set but not used</w:t>
      </w:r>
    </w:p>
    <w:p w14:paraId="0338EA8B" w14:textId="77777777" w:rsidR="00CA4323" w:rsidRDefault="00CA4323" w:rsidP="00F00D77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Lower case package level variables are scoped to just the package. </w:t>
      </w:r>
    </w:p>
    <w:p w14:paraId="398A857A" w14:textId="77777777" w:rsidR="00CA4323" w:rsidRDefault="00CA4323" w:rsidP="00F00D77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Upper case package level exported from the package to be global scoped.</w:t>
      </w:r>
    </w:p>
    <w:p w14:paraId="122F6EE5" w14:textId="77777777" w:rsidR="00CA4323" w:rsidRDefault="00CA4323" w:rsidP="00F00D77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Blocked scope</w:t>
      </w:r>
    </w:p>
    <w:p w14:paraId="40BDFBF1" w14:textId="77777777" w:rsidR="00464D76" w:rsidRDefault="00464D76" w:rsidP="00F00D77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Exported or package level variables should be clear and concise</w:t>
      </w:r>
    </w:p>
    <w:p w14:paraId="53772198" w14:textId="77777777" w:rsidR="00464D76" w:rsidRDefault="00464D76" w:rsidP="00F00D77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Short names are ok for variables that </w:t>
      </w:r>
      <w:r w:rsidR="000B4B4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are used immediately. Variables should be named concisely </w:t>
      </w:r>
    </w:p>
    <w:p w14:paraId="1C50A448" w14:textId="77777777" w:rsidR="000B4B45" w:rsidRPr="003502E5" w:rsidRDefault="000B4B45" w:rsidP="00F00D77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Keep </w:t>
      </w:r>
      <w:r w:rsidR="000547C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acronyms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all upper case for example Var theURL string = “https;//google.com”</w:t>
      </w:r>
      <w:r w:rsidR="004418F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for readability </w:t>
      </w:r>
    </w:p>
    <w:p w14:paraId="5CBB0C63" w14:textId="77777777" w:rsidR="008B769A" w:rsidRPr="008B769A" w:rsidRDefault="008B769A" w:rsidP="008B769A">
      <w:pPr>
        <w:shd w:val="clear" w:color="auto" w:fill="111111"/>
        <w:spacing w:line="270" w:lineRule="atLeast"/>
        <w:rPr>
          <w:rFonts w:ascii="Menlo" w:eastAsia="Times New Roman" w:hAnsi="Menlo" w:cs="Menlo"/>
          <w:color w:val="EEEEEE"/>
          <w:sz w:val="18"/>
          <w:szCs w:val="18"/>
          <w:lang w:eastAsia="en-US"/>
        </w:rPr>
      </w:pPr>
      <w:r w:rsidRPr="008B769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Example: </w:t>
      </w:r>
      <w:r w:rsidRPr="008B769A">
        <w:rPr>
          <w:rFonts w:ascii="Menlo" w:eastAsia="Times New Roman" w:hAnsi="Menlo" w:cs="Menlo"/>
          <w:color w:val="AAAAAA"/>
          <w:sz w:val="18"/>
          <w:szCs w:val="18"/>
          <w:lang w:eastAsia="en-US"/>
        </w:rPr>
        <w:t>var</w:t>
      </w:r>
      <w:r w:rsidRPr="008B769A">
        <w:rPr>
          <w:rFonts w:ascii="Menlo" w:eastAsia="Times New Roman" w:hAnsi="Menlo" w:cs="Menlo"/>
          <w:color w:val="EEEEEE"/>
          <w:sz w:val="18"/>
          <w:szCs w:val="18"/>
          <w:lang w:eastAsia="en-US"/>
        </w:rPr>
        <w:t xml:space="preserve"> </w:t>
      </w:r>
      <w:r w:rsidRPr="008B769A">
        <w:rPr>
          <w:rFonts w:ascii="Menlo" w:eastAsia="Times New Roman" w:hAnsi="Menlo" w:cs="Menlo"/>
          <w:color w:val="77BBEE"/>
          <w:sz w:val="18"/>
          <w:szCs w:val="18"/>
          <w:lang w:eastAsia="en-US"/>
        </w:rPr>
        <w:t>car</w:t>
      </w:r>
      <w:r w:rsidRPr="008B769A">
        <w:rPr>
          <w:rFonts w:ascii="Menlo" w:eastAsia="Times New Roman" w:hAnsi="Menlo" w:cs="Menlo"/>
          <w:color w:val="EEEEEE"/>
          <w:sz w:val="18"/>
          <w:szCs w:val="18"/>
          <w:lang w:eastAsia="en-US"/>
        </w:rPr>
        <w:t xml:space="preserve"> </w:t>
      </w:r>
      <w:r w:rsidRPr="008B769A">
        <w:rPr>
          <w:rFonts w:ascii="Menlo" w:eastAsia="Times New Roman" w:hAnsi="Menlo" w:cs="Menlo"/>
          <w:color w:val="EECC77"/>
          <w:sz w:val="18"/>
          <w:szCs w:val="18"/>
          <w:lang w:eastAsia="en-US"/>
        </w:rPr>
        <w:t>string</w:t>
      </w:r>
      <w:r w:rsidRPr="008B769A">
        <w:rPr>
          <w:rFonts w:ascii="Menlo" w:eastAsia="Times New Roman" w:hAnsi="Menlo" w:cs="Menlo"/>
          <w:color w:val="EEEEEE"/>
          <w:sz w:val="18"/>
          <w:szCs w:val="18"/>
          <w:lang w:eastAsia="en-US"/>
        </w:rPr>
        <w:t xml:space="preserve">= </w:t>
      </w:r>
      <w:r w:rsidRPr="008B769A">
        <w:rPr>
          <w:rFonts w:ascii="Menlo" w:eastAsia="Times New Roman" w:hAnsi="Menlo" w:cs="Menlo"/>
          <w:color w:val="777777"/>
          <w:sz w:val="18"/>
          <w:szCs w:val="18"/>
          <w:lang w:eastAsia="en-US"/>
        </w:rPr>
        <w:t>"</w:t>
      </w:r>
      <w:r w:rsidRPr="008B769A">
        <w:rPr>
          <w:rFonts w:ascii="Menlo" w:eastAsia="Times New Roman" w:hAnsi="Menlo" w:cs="Menlo"/>
          <w:color w:val="77FF88"/>
          <w:sz w:val="18"/>
          <w:szCs w:val="18"/>
          <w:lang w:eastAsia="en-US"/>
        </w:rPr>
        <w:t>Hyundai</w:t>
      </w:r>
      <w:r w:rsidRPr="008B769A">
        <w:rPr>
          <w:rFonts w:ascii="Menlo" w:eastAsia="Times New Roman" w:hAnsi="Menlo" w:cs="Menlo"/>
          <w:color w:val="777777"/>
          <w:sz w:val="18"/>
          <w:szCs w:val="18"/>
          <w:lang w:eastAsia="en-US"/>
        </w:rPr>
        <w:t>"</w:t>
      </w:r>
    </w:p>
    <w:p w14:paraId="0ED70E94" w14:textId="77777777" w:rsidR="008B769A" w:rsidRPr="008B769A" w:rsidRDefault="008B769A" w:rsidP="008B769A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8B769A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or</w:t>
      </w:r>
    </w:p>
    <w:p w14:paraId="6B570AB8" w14:textId="77777777" w:rsidR="008B769A" w:rsidRPr="008B769A" w:rsidRDefault="008B769A" w:rsidP="008B769A">
      <w:pPr>
        <w:shd w:val="clear" w:color="auto" w:fill="111111"/>
        <w:spacing w:after="0" w:line="270" w:lineRule="atLeast"/>
        <w:rPr>
          <w:rFonts w:ascii="Menlo" w:eastAsia="Times New Roman" w:hAnsi="Menlo" w:cs="Menlo"/>
          <w:color w:val="EEEEEE"/>
          <w:sz w:val="18"/>
          <w:szCs w:val="18"/>
          <w:lang w:eastAsia="en-US"/>
        </w:rPr>
      </w:pPr>
      <w:r w:rsidRPr="008B769A">
        <w:rPr>
          <w:rFonts w:ascii="Menlo" w:eastAsia="Times New Roman" w:hAnsi="Menlo" w:cs="Menlo"/>
          <w:color w:val="AAAAAA"/>
          <w:sz w:val="18"/>
          <w:szCs w:val="18"/>
          <w:lang w:eastAsia="en-US"/>
        </w:rPr>
        <w:t>var</w:t>
      </w:r>
      <w:r w:rsidRPr="008B769A">
        <w:rPr>
          <w:rFonts w:ascii="Menlo" w:eastAsia="Times New Roman" w:hAnsi="Menlo" w:cs="Menlo"/>
          <w:color w:val="EEEEEE"/>
          <w:sz w:val="18"/>
          <w:szCs w:val="18"/>
          <w:lang w:eastAsia="en-US"/>
        </w:rPr>
        <w:t xml:space="preserve"> </w:t>
      </w:r>
      <w:r w:rsidRPr="008B769A">
        <w:rPr>
          <w:rFonts w:ascii="Menlo" w:eastAsia="Times New Roman" w:hAnsi="Menlo" w:cs="Menlo"/>
          <w:color w:val="77BBEE"/>
          <w:sz w:val="18"/>
          <w:szCs w:val="18"/>
          <w:lang w:eastAsia="en-US"/>
        </w:rPr>
        <w:t>car</w:t>
      </w:r>
      <w:r w:rsidRPr="008B769A">
        <w:rPr>
          <w:rFonts w:ascii="Menlo" w:eastAsia="Times New Roman" w:hAnsi="Menlo" w:cs="Menlo"/>
          <w:color w:val="EEEEEE"/>
          <w:sz w:val="18"/>
          <w:szCs w:val="18"/>
          <w:lang w:eastAsia="en-US"/>
        </w:rPr>
        <w:t xml:space="preserve"> </w:t>
      </w:r>
      <w:r w:rsidRPr="008B769A">
        <w:rPr>
          <w:rFonts w:ascii="Menlo" w:eastAsia="Times New Roman" w:hAnsi="Menlo" w:cs="Menlo"/>
          <w:color w:val="EECC77"/>
          <w:sz w:val="18"/>
          <w:szCs w:val="18"/>
          <w:lang w:eastAsia="en-US"/>
        </w:rPr>
        <w:t>string</w:t>
      </w:r>
    </w:p>
    <w:p w14:paraId="05433593" w14:textId="77777777" w:rsidR="008B769A" w:rsidRPr="008B769A" w:rsidRDefault="008B769A" w:rsidP="008B769A">
      <w:pPr>
        <w:shd w:val="clear" w:color="auto" w:fill="111111"/>
        <w:spacing w:after="0" w:line="270" w:lineRule="atLeast"/>
        <w:rPr>
          <w:rFonts w:ascii="Menlo" w:eastAsia="Times New Roman" w:hAnsi="Menlo" w:cs="Menlo"/>
          <w:color w:val="EEEEEE"/>
          <w:sz w:val="18"/>
          <w:szCs w:val="18"/>
          <w:lang w:eastAsia="en-US"/>
        </w:rPr>
      </w:pPr>
      <w:r w:rsidRPr="008B769A">
        <w:rPr>
          <w:rFonts w:ascii="Menlo" w:eastAsia="Times New Roman" w:hAnsi="Menlo" w:cs="Menlo"/>
          <w:color w:val="EEEEEE"/>
          <w:sz w:val="18"/>
          <w:szCs w:val="18"/>
          <w:lang w:eastAsia="en-US"/>
        </w:rPr>
        <w:t xml:space="preserve">    </w:t>
      </w:r>
      <w:r w:rsidRPr="008B769A">
        <w:rPr>
          <w:rFonts w:ascii="Menlo" w:eastAsia="Times New Roman" w:hAnsi="Menlo" w:cs="Menlo"/>
          <w:color w:val="77BBEE"/>
          <w:sz w:val="18"/>
          <w:szCs w:val="18"/>
          <w:lang w:eastAsia="en-US"/>
        </w:rPr>
        <w:t>car</w:t>
      </w:r>
      <w:r w:rsidRPr="008B769A">
        <w:rPr>
          <w:rFonts w:ascii="Menlo" w:eastAsia="Times New Roman" w:hAnsi="Menlo" w:cs="Menlo"/>
          <w:color w:val="EEEEEE"/>
          <w:sz w:val="18"/>
          <w:szCs w:val="18"/>
          <w:lang w:eastAsia="en-US"/>
        </w:rPr>
        <w:t xml:space="preserve"> = </w:t>
      </w:r>
      <w:r w:rsidRPr="008B769A">
        <w:rPr>
          <w:rFonts w:ascii="Menlo" w:eastAsia="Times New Roman" w:hAnsi="Menlo" w:cs="Menlo"/>
          <w:color w:val="777777"/>
          <w:sz w:val="18"/>
          <w:szCs w:val="18"/>
          <w:lang w:eastAsia="en-US"/>
        </w:rPr>
        <w:t>"</w:t>
      </w:r>
      <w:proofErr w:type="spellStart"/>
      <w:r w:rsidRPr="008B769A">
        <w:rPr>
          <w:rFonts w:ascii="Menlo" w:eastAsia="Times New Roman" w:hAnsi="Menlo" w:cs="Menlo"/>
          <w:color w:val="77FF88"/>
          <w:sz w:val="18"/>
          <w:szCs w:val="18"/>
          <w:lang w:eastAsia="en-US"/>
        </w:rPr>
        <w:t>hyundai</w:t>
      </w:r>
      <w:proofErr w:type="spellEnd"/>
      <w:r w:rsidRPr="008B769A">
        <w:rPr>
          <w:rFonts w:ascii="Menlo" w:eastAsia="Times New Roman" w:hAnsi="Menlo" w:cs="Menlo"/>
          <w:color w:val="777777"/>
          <w:sz w:val="18"/>
          <w:szCs w:val="18"/>
          <w:lang w:eastAsia="en-US"/>
        </w:rPr>
        <w:t>"</w:t>
      </w:r>
    </w:p>
    <w:p w14:paraId="7E6AFE46" w14:textId="77777777" w:rsidR="008B769A" w:rsidRDefault="004935D5" w:rsidP="004935D5">
      <w:pPr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4935D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or</w:t>
      </w:r>
    </w:p>
    <w:p w14:paraId="69A9B445" w14:textId="77777777" w:rsidR="004935D5" w:rsidRPr="004935D5" w:rsidRDefault="004935D5" w:rsidP="004935D5">
      <w:pPr>
        <w:shd w:val="clear" w:color="auto" w:fill="111111"/>
        <w:spacing w:after="0" w:line="270" w:lineRule="atLeast"/>
        <w:rPr>
          <w:rFonts w:ascii="Menlo" w:eastAsia="Times New Roman" w:hAnsi="Menlo" w:cs="Menlo"/>
          <w:color w:val="EEEEEE"/>
          <w:sz w:val="18"/>
          <w:szCs w:val="18"/>
          <w:lang w:eastAsia="en-US"/>
        </w:rPr>
      </w:pPr>
      <w:r w:rsidRPr="004935D5">
        <w:rPr>
          <w:rFonts w:ascii="Menlo" w:eastAsia="Times New Roman" w:hAnsi="Menlo" w:cs="Menlo"/>
          <w:color w:val="EEEEEE"/>
          <w:sz w:val="18"/>
          <w:szCs w:val="18"/>
          <w:lang w:eastAsia="en-US"/>
        </w:rPr>
        <w:t xml:space="preserve">  </w:t>
      </w:r>
      <w:proofErr w:type="gramStart"/>
      <w:r w:rsidRPr="004935D5">
        <w:rPr>
          <w:rFonts w:ascii="Menlo" w:eastAsia="Times New Roman" w:hAnsi="Menlo" w:cs="Menlo"/>
          <w:color w:val="77BBEE"/>
          <w:sz w:val="18"/>
          <w:szCs w:val="18"/>
          <w:lang w:eastAsia="en-US"/>
        </w:rPr>
        <w:t>car</w:t>
      </w:r>
      <w:r w:rsidRPr="004935D5">
        <w:rPr>
          <w:rFonts w:ascii="Menlo" w:eastAsia="Times New Roman" w:hAnsi="Menlo" w:cs="Menlo"/>
          <w:color w:val="EEEEEE"/>
          <w:sz w:val="18"/>
          <w:szCs w:val="18"/>
          <w:lang w:eastAsia="en-US"/>
        </w:rPr>
        <w:t xml:space="preserve"> :</w:t>
      </w:r>
      <w:proofErr w:type="gramEnd"/>
      <w:r w:rsidRPr="004935D5">
        <w:rPr>
          <w:rFonts w:ascii="Menlo" w:eastAsia="Times New Roman" w:hAnsi="Menlo" w:cs="Menlo"/>
          <w:color w:val="EEEEEE"/>
          <w:sz w:val="18"/>
          <w:szCs w:val="18"/>
          <w:lang w:eastAsia="en-US"/>
        </w:rPr>
        <w:t xml:space="preserve">= </w:t>
      </w:r>
      <w:r w:rsidRPr="004935D5">
        <w:rPr>
          <w:rFonts w:ascii="Menlo" w:eastAsia="Times New Roman" w:hAnsi="Menlo" w:cs="Menlo"/>
          <w:color w:val="777777"/>
          <w:sz w:val="18"/>
          <w:szCs w:val="18"/>
          <w:lang w:eastAsia="en-US"/>
        </w:rPr>
        <w:t>"</w:t>
      </w:r>
      <w:r w:rsidRPr="004935D5">
        <w:rPr>
          <w:rFonts w:ascii="Menlo" w:eastAsia="Times New Roman" w:hAnsi="Menlo" w:cs="Menlo"/>
          <w:color w:val="77FF88"/>
          <w:sz w:val="18"/>
          <w:szCs w:val="18"/>
          <w:lang w:eastAsia="en-US"/>
        </w:rPr>
        <w:t>Hyundai</w:t>
      </w:r>
      <w:r w:rsidRPr="004935D5">
        <w:rPr>
          <w:rFonts w:ascii="Menlo" w:eastAsia="Times New Roman" w:hAnsi="Menlo" w:cs="Menlo"/>
          <w:color w:val="777777"/>
          <w:sz w:val="18"/>
          <w:szCs w:val="18"/>
          <w:lang w:eastAsia="en-US"/>
        </w:rPr>
        <w:t>"</w:t>
      </w:r>
    </w:p>
    <w:p w14:paraId="2E75AA30" w14:textId="77777777" w:rsidR="004935D5" w:rsidRDefault="000C0CFC" w:rsidP="00F00D7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C0CFC">
        <w:rPr>
          <w:rFonts w:ascii="Times New Roman" w:hAnsi="Times New Roman" w:cs="Times New Roman"/>
          <w:color w:val="000000" w:themeColor="text1"/>
          <w:sz w:val="24"/>
          <w:szCs w:val="24"/>
        </w:rPr>
        <w:t>Can only be used inside of a function.</w:t>
      </w:r>
    </w:p>
    <w:p w14:paraId="730EB539" w14:textId="77777777" w:rsidR="000C0CFC" w:rsidRDefault="000C0CFC" w:rsidP="000C0CFC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C0CF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A Variable </w:t>
      </w:r>
      <w:proofErr w:type="gramStart"/>
      <w:r w:rsidRPr="000C0CFC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Block</w:t>
      </w:r>
      <w:r w:rsidR="007516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(</w:t>
      </w:r>
      <w:proofErr w:type="gramEnd"/>
      <w:r w:rsidR="007516F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at the package level)</w:t>
      </w:r>
    </w:p>
    <w:p w14:paraId="164B37FB" w14:textId="77777777" w:rsidR="000C0CFC" w:rsidRPr="000C0CFC" w:rsidRDefault="000C0CFC" w:rsidP="000C0CFC">
      <w:pPr>
        <w:shd w:val="clear" w:color="auto" w:fill="111111"/>
        <w:spacing w:after="0" w:line="270" w:lineRule="atLeast"/>
        <w:rPr>
          <w:rFonts w:ascii="Menlo" w:eastAsia="Times New Roman" w:hAnsi="Menlo" w:cs="Menlo"/>
          <w:color w:val="EEEEEE"/>
          <w:sz w:val="18"/>
          <w:szCs w:val="18"/>
          <w:lang w:eastAsia="en-US"/>
        </w:rPr>
      </w:pPr>
      <w:proofErr w:type="gramStart"/>
      <w:r w:rsidRPr="000C0CFC">
        <w:rPr>
          <w:rFonts w:ascii="Menlo" w:eastAsia="Times New Roman" w:hAnsi="Menlo" w:cs="Menlo"/>
          <w:color w:val="99EEFF"/>
          <w:sz w:val="18"/>
          <w:szCs w:val="18"/>
          <w:lang w:eastAsia="en-US"/>
        </w:rPr>
        <w:t>var</w:t>
      </w:r>
      <w:r w:rsidRPr="000C0CFC">
        <w:rPr>
          <w:rFonts w:ascii="Menlo" w:eastAsia="Times New Roman" w:hAnsi="Menlo" w:cs="Menlo"/>
          <w:color w:val="EEEEEE"/>
          <w:sz w:val="18"/>
          <w:szCs w:val="18"/>
          <w:lang w:eastAsia="en-US"/>
        </w:rPr>
        <w:t>(</w:t>
      </w:r>
      <w:proofErr w:type="gramEnd"/>
    </w:p>
    <w:p w14:paraId="5EAF5DCA" w14:textId="77777777" w:rsidR="000C0CFC" w:rsidRPr="000C0CFC" w:rsidRDefault="000C0CFC" w:rsidP="000C0CFC">
      <w:pPr>
        <w:shd w:val="clear" w:color="auto" w:fill="111111"/>
        <w:spacing w:after="0" w:line="270" w:lineRule="atLeast"/>
        <w:rPr>
          <w:rFonts w:ascii="Menlo" w:eastAsia="Times New Roman" w:hAnsi="Menlo" w:cs="Menlo"/>
          <w:color w:val="EEEEEE"/>
          <w:sz w:val="18"/>
          <w:szCs w:val="18"/>
          <w:lang w:eastAsia="en-US"/>
        </w:rPr>
      </w:pPr>
      <w:r w:rsidRPr="000C0CFC">
        <w:rPr>
          <w:rFonts w:ascii="Menlo" w:eastAsia="Times New Roman" w:hAnsi="Menlo" w:cs="Menlo"/>
          <w:color w:val="EEEEEE"/>
          <w:sz w:val="18"/>
          <w:szCs w:val="18"/>
          <w:lang w:eastAsia="en-US"/>
        </w:rPr>
        <w:t xml:space="preserve">    </w:t>
      </w:r>
      <w:proofErr w:type="spellStart"/>
      <w:r w:rsidRPr="000C0CFC">
        <w:rPr>
          <w:rFonts w:ascii="Menlo" w:eastAsia="Times New Roman" w:hAnsi="Menlo" w:cs="Menlo"/>
          <w:color w:val="77BBEE"/>
          <w:sz w:val="18"/>
          <w:szCs w:val="18"/>
          <w:lang w:eastAsia="en-US"/>
        </w:rPr>
        <w:t>cartype</w:t>
      </w:r>
      <w:proofErr w:type="spellEnd"/>
      <w:r w:rsidRPr="000C0CFC">
        <w:rPr>
          <w:rFonts w:ascii="Menlo" w:eastAsia="Times New Roman" w:hAnsi="Menlo" w:cs="Menlo"/>
          <w:color w:val="EEEEEE"/>
          <w:sz w:val="18"/>
          <w:szCs w:val="18"/>
          <w:lang w:eastAsia="en-US"/>
        </w:rPr>
        <w:t xml:space="preserve"> </w:t>
      </w:r>
      <w:r w:rsidRPr="000C0CFC">
        <w:rPr>
          <w:rFonts w:ascii="Menlo" w:eastAsia="Times New Roman" w:hAnsi="Menlo" w:cs="Menlo"/>
          <w:color w:val="AA88FF"/>
          <w:sz w:val="18"/>
          <w:szCs w:val="18"/>
          <w:lang w:eastAsia="en-US"/>
        </w:rPr>
        <w:t>string</w:t>
      </w:r>
      <w:r w:rsidRPr="000C0CFC">
        <w:rPr>
          <w:rFonts w:ascii="Menlo" w:eastAsia="Times New Roman" w:hAnsi="Menlo" w:cs="Menlo"/>
          <w:color w:val="EEEEEE"/>
          <w:sz w:val="18"/>
          <w:szCs w:val="18"/>
          <w:lang w:eastAsia="en-US"/>
        </w:rPr>
        <w:t xml:space="preserve"> = </w:t>
      </w:r>
      <w:r w:rsidRPr="000C0CFC">
        <w:rPr>
          <w:rFonts w:ascii="Menlo" w:eastAsia="Times New Roman" w:hAnsi="Menlo" w:cs="Menlo"/>
          <w:color w:val="777777"/>
          <w:sz w:val="18"/>
          <w:szCs w:val="18"/>
          <w:lang w:eastAsia="en-US"/>
        </w:rPr>
        <w:t>"</w:t>
      </w:r>
      <w:r w:rsidRPr="000C0CFC">
        <w:rPr>
          <w:rFonts w:ascii="Menlo" w:eastAsia="Times New Roman" w:hAnsi="Menlo" w:cs="Menlo"/>
          <w:color w:val="77FF88"/>
          <w:sz w:val="18"/>
          <w:szCs w:val="18"/>
          <w:lang w:eastAsia="en-US"/>
        </w:rPr>
        <w:t>Truck</w:t>
      </w:r>
      <w:r w:rsidRPr="000C0CFC">
        <w:rPr>
          <w:rFonts w:ascii="Menlo" w:eastAsia="Times New Roman" w:hAnsi="Menlo" w:cs="Menlo"/>
          <w:color w:val="777777"/>
          <w:sz w:val="18"/>
          <w:szCs w:val="18"/>
          <w:lang w:eastAsia="en-US"/>
        </w:rPr>
        <w:t>"</w:t>
      </w:r>
    </w:p>
    <w:p w14:paraId="08AE04C6" w14:textId="77777777" w:rsidR="000C0CFC" w:rsidRPr="000C0CFC" w:rsidRDefault="000C0CFC" w:rsidP="000C0CFC">
      <w:pPr>
        <w:shd w:val="clear" w:color="auto" w:fill="111111"/>
        <w:spacing w:after="0" w:line="270" w:lineRule="atLeast"/>
        <w:rPr>
          <w:rFonts w:ascii="Menlo" w:eastAsia="Times New Roman" w:hAnsi="Menlo" w:cs="Menlo"/>
          <w:color w:val="EEEEEE"/>
          <w:sz w:val="18"/>
          <w:szCs w:val="18"/>
          <w:lang w:eastAsia="en-US"/>
        </w:rPr>
      </w:pPr>
      <w:r w:rsidRPr="000C0CFC">
        <w:rPr>
          <w:rFonts w:ascii="Menlo" w:eastAsia="Times New Roman" w:hAnsi="Menlo" w:cs="Menlo"/>
          <w:color w:val="EEEEEE"/>
          <w:sz w:val="18"/>
          <w:szCs w:val="18"/>
          <w:lang w:eastAsia="en-US"/>
        </w:rPr>
        <w:t xml:space="preserve">    </w:t>
      </w:r>
      <w:r w:rsidRPr="000C0CFC">
        <w:rPr>
          <w:rFonts w:ascii="Menlo" w:eastAsia="Times New Roman" w:hAnsi="Menlo" w:cs="Menlo"/>
          <w:color w:val="77BBEE"/>
          <w:sz w:val="18"/>
          <w:szCs w:val="18"/>
          <w:lang w:eastAsia="en-US"/>
        </w:rPr>
        <w:t>carman</w:t>
      </w:r>
      <w:r w:rsidRPr="000C0CFC">
        <w:rPr>
          <w:rFonts w:ascii="Menlo" w:eastAsia="Times New Roman" w:hAnsi="Menlo" w:cs="Menlo"/>
          <w:color w:val="EEEEEE"/>
          <w:sz w:val="18"/>
          <w:szCs w:val="18"/>
          <w:lang w:eastAsia="en-US"/>
        </w:rPr>
        <w:t xml:space="preserve"> </w:t>
      </w:r>
      <w:r w:rsidRPr="000C0CFC">
        <w:rPr>
          <w:rFonts w:ascii="Menlo" w:eastAsia="Times New Roman" w:hAnsi="Menlo" w:cs="Menlo"/>
          <w:color w:val="AA88FF"/>
          <w:sz w:val="18"/>
          <w:szCs w:val="18"/>
          <w:lang w:eastAsia="en-US"/>
        </w:rPr>
        <w:t>string</w:t>
      </w:r>
      <w:r w:rsidRPr="000C0CFC">
        <w:rPr>
          <w:rFonts w:ascii="Menlo" w:eastAsia="Times New Roman" w:hAnsi="Menlo" w:cs="Menlo"/>
          <w:color w:val="EEEEEE"/>
          <w:sz w:val="18"/>
          <w:szCs w:val="18"/>
          <w:lang w:eastAsia="en-US"/>
        </w:rPr>
        <w:t xml:space="preserve"> = </w:t>
      </w:r>
      <w:r w:rsidRPr="000C0CFC">
        <w:rPr>
          <w:rFonts w:ascii="Menlo" w:eastAsia="Times New Roman" w:hAnsi="Menlo" w:cs="Menlo"/>
          <w:color w:val="777777"/>
          <w:sz w:val="18"/>
          <w:szCs w:val="18"/>
          <w:lang w:eastAsia="en-US"/>
        </w:rPr>
        <w:t>"</w:t>
      </w:r>
      <w:r w:rsidRPr="000C0CFC">
        <w:rPr>
          <w:rFonts w:ascii="Menlo" w:eastAsia="Times New Roman" w:hAnsi="Menlo" w:cs="Menlo"/>
          <w:color w:val="77FF88"/>
          <w:sz w:val="18"/>
          <w:szCs w:val="18"/>
          <w:lang w:eastAsia="en-US"/>
        </w:rPr>
        <w:t>GMC</w:t>
      </w:r>
      <w:r w:rsidRPr="000C0CFC">
        <w:rPr>
          <w:rFonts w:ascii="Menlo" w:eastAsia="Times New Roman" w:hAnsi="Menlo" w:cs="Menlo"/>
          <w:color w:val="777777"/>
          <w:sz w:val="18"/>
          <w:szCs w:val="18"/>
          <w:lang w:eastAsia="en-US"/>
        </w:rPr>
        <w:t>"</w:t>
      </w:r>
    </w:p>
    <w:p w14:paraId="16F9D31C" w14:textId="77777777" w:rsidR="000C0CFC" w:rsidRPr="000C0CFC" w:rsidRDefault="000C0CFC" w:rsidP="000C0CFC">
      <w:pPr>
        <w:shd w:val="clear" w:color="auto" w:fill="111111"/>
        <w:spacing w:after="0" w:line="270" w:lineRule="atLeast"/>
        <w:rPr>
          <w:rFonts w:ascii="Menlo" w:eastAsia="Times New Roman" w:hAnsi="Menlo" w:cs="Menlo"/>
          <w:color w:val="EEEEEE"/>
          <w:sz w:val="18"/>
          <w:szCs w:val="18"/>
          <w:lang w:eastAsia="en-US"/>
        </w:rPr>
      </w:pPr>
      <w:r w:rsidRPr="000C0CFC">
        <w:rPr>
          <w:rFonts w:ascii="Menlo" w:eastAsia="Times New Roman" w:hAnsi="Menlo" w:cs="Menlo"/>
          <w:color w:val="EEEEEE"/>
          <w:sz w:val="18"/>
          <w:szCs w:val="18"/>
          <w:lang w:eastAsia="en-US"/>
        </w:rPr>
        <w:t xml:space="preserve">    </w:t>
      </w:r>
      <w:proofErr w:type="spellStart"/>
      <w:r w:rsidRPr="000C0CFC">
        <w:rPr>
          <w:rFonts w:ascii="Menlo" w:eastAsia="Times New Roman" w:hAnsi="Menlo" w:cs="Menlo"/>
          <w:color w:val="77BBEE"/>
          <w:sz w:val="18"/>
          <w:szCs w:val="18"/>
          <w:lang w:eastAsia="en-US"/>
        </w:rPr>
        <w:t>caryear</w:t>
      </w:r>
      <w:proofErr w:type="spellEnd"/>
      <w:r w:rsidRPr="000C0CFC">
        <w:rPr>
          <w:rFonts w:ascii="Menlo" w:eastAsia="Times New Roman" w:hAnsi="Menlo" w:cs="Menlo"/>
          <w:color w:val="EEEEEE"/>
          <w:sz w:val="18"/>
          <w:szCs w:val="18"/>
          <w:lang w:eastAsia="en-US"/>
        </w:rPr>
        <w:t xml:space="preserve"> </w:t>
      </w:r>
      <w:r w:rsidRPr="000C0CFC">
        <w:rPr>
          <w:rFonts w:ascii="Menlo" w:eastAsia="Times New Roman" w:hAnsi="Menlo" w:cs="Menlo"/>
          <w:color w:val="AA88FF"/>
          <w:sz w:val="18"/>
          <w:szCs w:val="18"/>
          <w:lang w:eastAsia="en-US"/>
        </w:rPr>
        <w:t>int</w:t>
      </w:r>
      <w:r w:rsidRPr="000C0CFC">
        <w:rPr>
          <w:rFonts w:ascii="Menlo" w:eastAsia="Times New Roman" w:hAnsi="Menlo" w:cs="Menlo"/>
          <w:color w:val="EEEEEE"/>
          <w:sz w:val="18"/>
          <w:szCs w:val="18"/>
          <w:lang w:eastAsia="en-US"/>
        </w:rPr>
        <w:t xml:space="preserve"> = </w:t>
      </w:r>
      <w:r w:rsidRPr="000C0CFC">
        <w:rPr>
          <w:rFonts w:ascii="Menlo" w:eastAsia="Times New Roman" w:hAnsi="Menlo" w:cs="Menlo"/>
          <w:color w:val="3377CC"/>
          <w:sz w:val="18"/>
          <w:szCs w:val="18"/>
          <w:lang w:eastAsia="en-US"/>
        </w:rPr>
        <w:t>2020</w:t>
      </w:r>
    </w:p>
    <w:p w14:paraId="09248EF9" w14:textId="77777777" w:rsidR="000C0CFC" w:rsidRPr="000C0CFC" w:rsidRDefault="000C0CFC" w:rsidP="000C0CFC">
      <w:pPr>
        <w:shd w:val="clear" w:color="auto" w:fill="111111"/>
        <w:spacing w:after="0" w:line="270" w:lineRule="atLeast"/>
        <w:rPr>
          <w:rFonts w:ascii="Menlo" w:eastAsia="Times New Roman" w:hAnsi="Menlo" w:cs="Menlo"/>
          <w:color w:val="EEEEEE"/>
          <w:sz w:val="18"/>
          <w:szCs w:val="18"/>
          <w:lang w:eastAsia="en-US"/>
        </w:rPr>
      </w:pPr>
      <w:r w:rsidRPr="000C0CFC">
        <w:rPr>
          <w:rFonts w:ascii="Menlo" w:eastAsia="Times New Roman" w:hAnsi="Menlo" w:cs="Menlo"/>
          <w:color w:val="EEEEEE"/>
          <w:sz w:val="18"/>
          <w:szCs w:val="18"/>
          <w:lang w:eastAsia="en-US"/>
        </w:rPr>
        <w:t xml:space="preserve">    </w:t>
      </w:r>
      <w:proofErr w:type="spellStart"/>
      <w:r w:rsidRPr="000C0CFC">
        <w:rPr>
          <w:rFonts w:ascii="Menlo" w:eastAsia="Times New Roman" w:hAnsi="Menlo" w:cs="Menlo"/>
          <w:color w:val="77BBEE"/>
          <w:sz w:val="18"/>
          <w:szCs w:val="18"/>
          <w:lang w:eastAsia="en-US"/>
        </w:rPr>
        <w:t>carnum</w:t>
      </w:r>
      <w:proofErr w:type="spellEnd"/>
      <w:r w:rsidRPr="000C0CFC">
        <w:rPr>
          <w:rFonts w:ascii="Menlo" w:eastAsia="Times New Roman" w:hAnsi="Menlo" w:cs="Menlo"/>
          <w:color w:val="EEEEEE"/>
          <w:sz w:val="18"/>
          <w:szCs w:val="18"/>
          <w:lang w:eastAsia="en-US"/>
        </w:rPr>
        <w:t xml:space="preserve"> </w:t>
      </w:r>
      <w:r w:rsidRPr="000C0CFC">
        <w:rPr>
          <w:rFonts w:ascii="Menlo" w:eastAsia="Times New Roman" w:hAnsi="Menlo" w:cs="Menlo"/>
          <w:color w:val="AA88FF"/>
          <w:sz w:val="18"/>
          <w:szCs w:val="18"/>
          <w:lang w:eastAsia="en-US"/>
        </w:rPr>
        <w:t>int</w:t>
      </w:r>
      <w:r w:rsidRPr="000C0CFC">
        <w:rPr>
          <w:rFonts w:ascii="Menlo" w:eastAsia="Times New Roman" w:hAnsi="Menlo" w:cs="Menlo"/>
          <w:color w:val="EEEEEE"/>
          <w:sz w:val="18"/>
          <w:szCs w:val="18"/>
          <w:lang w:eastAsia="en-US"/>
        </w:rPr>
        <w:t xml:space="preserve"> = </w:t>
      </w:r>
      <w:r w:rsidRPr="000C0CFC">
        <w:rPr>
          <w:rFonts w:ascii="Menlo" w:eastAsia="Times New Roman" w:hAnsi="Menlo" w:cs="Menlo"/>
          <w:color w:val="3377CC"/>
          <w:sz w:val="18"/>
          <w:szCs w:val="18"/>
          <w:lang w:eastAsia="en-US"/>
        </w:rPr>
        <w:t>3</w:t>
      </w:r>
    </w:p>
    <w:p w14:paraId="5A8DA9F7" w14:textId="77777777" w:rsidR="000C0CFC" w:rsidRPr="000C0CFC" w:rsidRDefault="000C0CFC" w:rsidP="000C0CFC">
      <w:pPr>
        <w:shd w:val="clear" w:color="auto" w:fill="111111"/>
        <w:spacing w:after="0" w:line="270" w:lineRule="atLeast"/>
        <w:rPr>
          <w:rFonts w:ascii="Menlo" w:eastAsia="Times New Roman" w:hAnsi="Menlo" w:cs="Menlo"/>
          <w:color w:val="EEEEEE"/>
          <w:sz w:val="18"/>
          <w:szCs w:val="18"/>
          <w:lang w:eastAsia="en-US"/>
        </w:rPr>
      </w:pPr>
    </w:p>
    <w:p w14:paraId="07BE5BD3" w14:textId="77777777" w:rsidR="00464D76" w:rsidRDefault="000C0CFC" w:rsidP="00464D76">
      <w:pPr>
        <w:shd w:val="clear" w:color="auto" w:fill="111111"/>
        <w:spacing w:line="270" w:lineRule="atLeast"/>
        <w:rPr>
          <w:rFonts w:ascii="Menlo" w:hAnsi="Menlo" w:cs="Menlo"/>
          <w:color w:val="99EEFF"/>
          <w:sz w:val="18"/>
          <w:szCs w:val="18"/>
        </w:rPr>
      </w:pPr>
      <w:r w:rsidRPr="000C0CFC">
        <w:rPr>
          <w:rFonts w:ascii="Menlo" w:eastAsia="Times New Roman" w:hAnsi="Menlo" w:cs="Menlo"/>
          <w:color w:val="EEEEEE"/>
          <w:sz w:val="18"/>
          <w:szCs w:val="18"/>
          <w:lang w:eastAsia="en-US"/>
        </w:rPr>
        <w:t>)</w:t>
      </w:r>
      <w:r w:rsidR="00464D76" w:rsidRPr="00464D76">
        <w:rPr>
          <w:rFonts w:ascii="Menlo" w:hAnsi="Menlo" w:cs="Menlo"/>
          <w:color w:val="99EEFF"/>
          <w:sz w:val="18"/>
          <w:szCs w:val="18"/>
        </w:rPr>
        <w:t xml:space="preserve"> </w:t>
      </w:r>
    </w:p>
    <w:p w14:paraId="2CD56121" w14:textId="77777777" w:rsidR="00464D76" w:rsidRPr="00464D76" w:rsidRDefault="00464D76" w:rsidP="00464D76">
      <w:pPr>
        <w:shd w:val="clear" w:color="auto" w:fill="111111"/>
        <w:spacing w:line="270" w:lineRule="atLeast"/>
        <w:rPr>
          <w:rFonts w:ascii="Menlo" w:eastAsia="Times New Roman" w:hAnsi="Menlo" w:cs="Menlo"/>
          <w:color w:val="EEEEEE"/>
          <w:sz w:val="18"/>
          <w:szCs w:val="18"/>
          <w:lang w:eastAsia="en-US"/>
        </w:rPr>
      </w:pPr>
      <w:proofErr w:type="gramStart"/>
      <w:r w:rsidRPr="00464D76">
        <w:rPr>
          <w:rFonts w:ascii="Menlo" w:eastAsia="Times New Roman" w:hAnsi="Menlo" w:cs="Menlo"/>
          <w:color w:val="99EEFF"/>
          <w:sz w:val="18"/>
          <w:szCs w:val="18"/>
          <w:lang w:eastAsia="en-US"/>
        </w:rPr>
        <w:t>var</w:t>
      </w:r>
      <w:r w:rsidRPr="00464D76">
        <w:rPr>
          <w:rFonts w:ascii="Menlo" w:eastAsia="Times New Roman" w:hAnsi="Menlo" w:cs="Menlo"/>
          <w:color w:val="EEEEEE"/>
          <w:sz w:val="18"/>
          <w:szCs w:val="18"/>
          <w:lang w:eastAsia="en-US"/>
        </w:rPr>
        <w:t>(</w:t>
      </w:r>
      <w:proofErr w:type="gramEnd"/>
    </w:p>
    <w:p w14:paraId="10FC00AA" w14:textId="77777777" w:rsidR="00464D76" w:rsidRPr="00464D76" w:rsidRDefault="00464D76" w:rsidP="00464D76">
      <w:pPr>
        <w:shd w:val="clear" w:color="auto" w:fill="111111"/>
        <w:spacing w:after="0" w:line="270" w:lineRule="atLeast"/>
        <w:rPr>
          <w:rFonts w:ascii="Menlo" w:eastAsia="Times New Roman" w:hAnsi="Menlo" w:cs="Menlo"/>
          <w:color w:val="EEEEEE"/>
          <w:sz w:val="18"/>
          <w:szCs w:val="18"/>
          <w:lang w:eastAsia="en-US"/>
        </w:rPr>
      </w:pPr>
      <w:r w:rsidRPr="00464D76">
        <w:rPr>
          <w:rFonts w:ascii="Menlo" w:eastAsia="Times New Roman" w:hAnsi="Menlo" w:cs="Menlo"/>
          <w:color w:val="EEEEEE"/>
          <w:sz w:val="18"/>
          <w:szCs w:val="18"/>
          <w:lang w:eastAsia="en-US"/>
        </w:rPr>
        <w:t xml:space="preserve">    </w:t>
      </w:r>
      <w:r w:rsidRPr="00464D76">
        <w:rPr>
          <w:rFonts w:ascii="Menlo" w:eastAsia="Times New Roman" w:hAnsi="Menlo" w:cs="Menlo"/>
          <w:color w:val="77BBEE"/>
          <w:sz w:val="18"/>
          <w:szCs w:val="18"/>
          <w:lang w:eastAsia="en-US"/>
        </w:rPr>
        <w:t>A</w:t>
      </w:r>
      <w:r w:rsidRPr="00464D76">
        <w:rPr>
          <w:rFonts w:ascii="Menlo" w:eastAsia="Times New Roman" w:hAnsi="Menlo" w:cs="Menlo"/>
          <w:color w:val="EEEEEE"/>
          <w:sz w:val="18"/>
          <w:szCs w:val="18"/>
          <w:lang w:eastAsia="en-US"/>
        </w:rPr>
        <w:t xml:space="preserve"> = </w:t>
      </w:r>
      <w:r w:rsidRPr="00464D76">
        <w:rPr>
          <w:rFonts w:ascii="Menlo" w:eastAsia="Times New Roman" w:hAnsi="Menlo" w:cs="Menlo"/>
          <w:color w:val="3377CC"/>
          <w:sz w:val="18"/>
          <w:szCs w:val="18"/>
          <w:lang w:eastAsia="en-US"/>
        </w:rPr>
        <w:t>7</w:t>
      </w:r>
    </w:p>
    <w:p w14:paraId="2EB22CC9" w14:textId="77777777" w:rsidR="00464D76" w:rsidRPr="00464D76" w:rsidRDefault="00464D76" w:rsidP="00464D76">
      <w:pPr>
        <w:shd w:val="clear" w:color="auto" w:fill="111111"/>
        <w:spacing w:after="0" w:line="270" w:lineRule="atLeast"/>
        <w:rPr>
          <w:rFonts w:ascii="Menlo" w:eastAsia="Times New Roman" w:hAnsi="Menlo" w:cs="Menlo"/>
          <w:color w:val="EEEEEE"/>
          <w:sz w:val="18"/>
          <w:szCs w:val="18"/>
          <w:lang w:eastAsia="en-US"/>
        </w:rPr>
      </w:pPr>
      <w:r w:rsidRPr="00464D76">
        <w:rPr>
          <w:rFonts w:ascii="Menlo" w:eastAsia="Times New Roman" w:hAnsi="Menlo" w:cs="Menlo"/>
          <w:color w:val="EEEEEE"/>
          <w:sz w:val="18"/>
          <w:szCs w:val="18"/>
          <w:lang w:eastAsia="en-US"/>
        </w:rPr>
        <w:t xml:space="preserve">    </w:t>
      </w:r>
      <w:r w:rsidRPr="00464D76">
        <w:rPr>
          <w:rFonts w:ascii="Menlo" w:eastAsia="Times New Roman" w:hAnsi="Menlo" w:cs="Menlo"/>
          <w:color w:val="77BBEE"/>
          <w:sz w:val="18"/>
          <w:szCs w:val="18"/>
          <w:lang w:eastAsia="en-US"/>
        </w:rPr>
        <w:t>B</w:t>
      </w:r>
      <w:r w:rsidRPr="00464D76">
        <w:rPr>
          <w:rFonts w:ascii="Menlo" w:eastAsia="Times New Roman" w:hAnsi="Menlo" w:cs="Menlo"/>
          <w:color w:val="EEEEEE"/>
          <w:sz w:val="18"/>
          <w:szCs w:val="18"/>
          <w:lang w:eastAsia="en-US"/>
        </w:rPr>
        <w:t xml:space="preserve"> = </w:t>
      </w:r>
      <w:r w:rsidRPr="00464D76">
        <w:rPr>
          <w:rFonts w:ascii="Menlo" w:eastAsia="Times New Roman" w:hAnsi="Menlo" w:cs="Menlo"/>
          <w:color w:val="777777"/>
          <w:sz w:val="18"/>
          <w:szCs w:val="18"/>
          <w:lang w:eastAsia="en-US"/>
        </w:rPr>
        <w:t>"</w:t>
      </w:r>
      <w:r w:rsidRPr="00464D76">
        <w:rPr>
          <w:rFonts w:ascii="Menlo" w:eastAsia="Times New Roman" w:hAnsi="Menlo" w:cs="Menlo"/>
          <w:color w:val="77FF88"/>
          <w:sz w:val="18"/>
          <w:szCs w:val="18"/>
          <w:lang w:eastAsia="en-US"/>
        </w:rPr>
        <w:t>hi</w:t>
      </w:r>
      <w:r w:rsidRPr="00464D76">
        <w:rPr>
          <w:rFonts w:ascii="Menlo" w:eastAsia="Times New Roman" w:hAnsi="Menlo" w:cs="Menlo"/>
          <w:color w:val="777777"/>
          <w:sz w:val="18"/>
          <w:szCs w:val="18"/>
          <w:lang w:eastAsia="en-US"/>
        </w:rPr>
        <w:t>"</w:t>
      </w:r>
    </w:p>
    <w:p w14:paraId="046CE940" w14:textId="77777777" w:rsidR="00464D76" w:rsidRPr="00464D76" w:rsidRDefault="00464D76" w:rsidP="00464D76">
      <w:pPr>
        <w:shd w:val="clear" w:color="auto" w:fill="111111"/>
        <w:spacing w:after="0" w:line="270" w:lineRule="atLeast"/>
        <w:rPr>
          <w:rFonts w:ascii="Menlo" w:eastAsia="Times New Roman" w:hAnsi="Menlo" w:cs="Menlo"/>
          <w:color w:val="EEEEEE"/>
          <w:sz w:val="18"/>
          <w:szCs w:val="18"/>
          <w:lang w:eastAsia="en-US"/>
        </w:rPr>
      </w:pPr>
      <w:r w:rsidRPr="00464D76">
        <w:rPr>
          <w:rFonts w:ascii="Menlo" w:eastAsia="Times New Roman" w:hAnsi="Menlo" w:cs="Menlo"/>
          <w:color w:val="EEEEEE"/>
          <w:sz w:val="18"/>
          <w:szCs w:val="18"/>
          <w:lang w:eastAsia="en-US"/>
        </w:rPr>
        <w:t>)</w:t>
      </w:r>
    </w:p>
    <w:p w14:paraId="613CE1A3" w14:textId="77777777" w:rsidR="000C0CFC" w:rsidRPr="000C0CFC" w:rsidRDefault="000C0CFC" w:rsidP="000C0CFC">
      <w:pPr>
        <w:shd w:val="clear" w:color="auto" w:fill="111111"/>
        <w:spacing w:after="0" w:line="270" w:lineRule="atLeast"/>
        <w:rPr>
          <w:rFonts w:ascii="Menlo" w:eastAsia="Times New Roman" w:hAnsi="Menlo" w:cs="Menlo"/>
          <w:color w:val="EEEEEE"/>
          <w:sz w:val="18"/>
          <w:szCs w:val="18"/>
          <w:lang w:eastAsia="en-US"/>
        </w:rPr>
      </w:pPr>
    </w:p>
    <w:p w14:paraId="77A91C8D" w14:textId="77777777" w:rsidR="000C0CFC" w:rsidRPr="000C0CFC" w:rsidRDefault="000C0CFC" w:rsidP="000C0CFC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2DB95478" w14:textId="77777777" w:rsidR="00992C26" w:rsidRDefault="00992C26" w:rsidP="004935D5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Checking the type of a variable</w:t>
      </w:r>
    </w:p>
    <w:p w14:paraId="39EA5430" w14:textId="77777777" w:rsidR="00992C26" w:rsidRPr="006E6594" w:rsidRDefault="00992C26" w:rsidP="006E6594">
      <w:pPr>
        <w:shd w:val="clear" w:color="auto" w:fill="111111"/>
        <w:spacing w:after="0" w:line="270" w:lineRule="atLeast"/>
        <w:rPr>
          <w:rFonts w:ascii="Menlo" w:eastAsia="Times New Roman" w:hAnsi="Menlo" w:cs="Menlo"/>
          <w:color w:val="EEEEEE"/>
          <w:sz w:val="18"/>
          <w:szCs w:val="18"/>
          <w:lang w:eastAsia="en-US"/>
        </w:rPr>
      </w:pPr>
      <w:proofErr w:type="spellStart"/>
      <w:proofErr w:type="gramStart"/>
      <w:r w:rsidRPr="006E6594">
        <w:rPr>
          <w:rFonts w:ascii="Menlo" w:eastAsia="Times New Roman" w:hAnsi="Menlo" w:cs="Menlo"/>
          <w:color w:val="EEEEEE"/>
          <w:sz w:val="18"/>
          <w:szCs w:val="18"/>
          <w:lang w:eastAsia="en-US"/>
        </w:rPr>
        <w:t>fmt.</w:t>
      </w:r>
      <w:r w:rsidRPr="006E6594">
        <w:rPr>
          <w:rFonts w:ascii="Menlo" w:eastAsia="Times New Roman" w:hAnsi="Menlo" w:cs="Menlo"/>
          <w:color w:val="99EEFF"/>
          <w:sz w:val="18"/>
          <w:szCs w:val="18"/>
          <w:lang w:eastAsia="en-US"/>
        </w:rPr>
        <w:t>Printf</w:t>
      </w:r>
      <w:proofErr w:type="spellEnd"/>
      <w:proofErr w:type="gramEnd"/>
      <w:r w:rsidRPr="006E6594">
        <w:rPr>
          <w:rFonts w:ascii="Menlo" w:eastAsia="Times New Roman" w:hAnsi="Menlo" w:cs="Menlo"/>
          <w:color w:val="EEEEEE"/>
          <w:sz w:val="18"/>
          <w:szCs w:val="18"/>
          <w:lang w:eastAsia="en-US"/>
        </w:rPr>
        <w:t>(</w:t>
      </w:r>
      <w:r w:rsidRPr="006E6594">
        <w:rPr>
          <w:rFonts w:ascii="Menlo" w:eastAsia="Times New Roman" w:hAnsi="Menlo" w:cs="Menlo"/>
          <w:color w:val="777777"/>
          <w:sz w:val="18"/>
          <w:szCs w:val="18"/>
          <w:lang w:eastAsia="en-US"/>
        </w:rPr>
        <w:t>"</w:t>
      </w:r>
      <w:r w:rsidRPr="006E6594">
        <w:rPr>
          <w:rFonts w:ascii="Menlo" w:eastAsia="Times New Roman" w:hAnsi="Menlo" w:cs="Menlo"/>
          <w:color w:val="3377CC"/>
          <w:sz w:val="18"/>
          <w:szCs w:val="18"/>
          <w:lang w:eastAsia="en-US"/>
        </w:rPr>
        <w:t>%v</w:t>
      </w:r>
      <w:r w:rsidRPr="006E6594">
        <w:rPr>
          <w:rFonts w:ascii="Menlo" w:eastAsia="Times New Roman" w:hAnsi="Menlo" w:cs="Menlo"/>
          <w:color w:val="77FF88"/>
          <w:sz w:val="18"/>
          <w:szCs w:val="18"/>
          <w:lang w:eastAsia="en-US"/>
        </w:rPr>
        <w:t>,</w:t>
      </w:r>
      <w:r w:rsidRPr="006E6594">
        <w:rPr>
          <w:rFonts w:ascii="Menlo" w:eastAsia="Times New Roman" w:hAnsi="Menlo" w:cs="Menlo"/>
          <w:color w:val="3377CC"/>
          <w:sz w:val="18"/>
          <w:szCs w:val="18"/>
          <w:lang w:eastAsia="en-US"/>
        </w:rPr>
        <w:t>%T</w:t>
      </w:r>
      <w:r w:rsidRPr="006E6594">
        <w:rPr>
          <w:rFonts w:ascii="Menlo" w:eastAsia="Times New Roman" w:hAnsi="Menlo" w:cs="Menlo"/>
          <w:color w:val="777777"/>
          <w:sz w:val="18"/>
          <w:szCs w:val="18"/>
          <w:lang w:eastAsia="en-US"/>
        </w:rPr>
        <w:t>"</w:t>
      </w:r>
      <w:r w:rsidRPr="006E6594">
        <w:rPr>
          <w:rFonts w:ascii="Menlo" w:eastAsia="Times New Roman" w:hAnsi="Menlo" w:cs="Menlo"/>
          <w:color w:val="EEEEEE"/>
          <w:sz w:val="18"/>
          <w:szCs w:val="18"/>
          <w:lang w:eastAsia="en-US"/>
        </w:rPr>
        <w:t>,</w:t>
      </w:r>
      <w:proofErr w:type="spellStart"/>
      <w:r w:rsidRPr="006E6594">
        <w:rPr>
          <w:rFonts w:ascii="Menlo" w:eastAsia="Times New Roman" w:hAnsi="Menlo" w:cs="Menlo"/>
          <w:color w:val="77BBEE"/>
          <w:sz w:val="18"/>
          <w:szCs w:val="18"/>
          <w:lang w:eastAsia="en-US"/>
        </w:rPr>
        <w:t>car</w:t>
      </w:r>
      <w:r w:rsidRPr="006E6594">
        <w:rPr>
          <w:rFonts w:ascii="Menlo" w:eastAsia="Times New Roman" w:hAnsi="Menlo" w:cs="Menlo"/>
          <w:color w:val="EEEEEE"/>
          <w:sz w:val="18"/>
          <w:szCs w:val="18"/>
          <w:lang w:eastAsia="en-US"/>
        </w:rPr>
        <w:t>,</w:t>
      </w:r>
      <w:r w:rsidRPr="006E6594">
        <w:rPr>
          <w:rFonts w:ascii="Menlo" w:eastAsia="Times New Roman" w:hAnsi="Menlo" w:cs="Menlo"/>
          <w:color w:val="77BBEE"/>
          <w:sz w:val="18"/>
          <w:szCs w:val="18"/>
          <w:lang w:eastAsia="en-US"/>
        </w:rPr>
        <w:t>car</w:t>
      </w:r>
      <w:proofErr w:type="spellEnd"/>
      <w:r w:rsidRPr="006E6594">
        <w:rPr>
          <w:rFonts w:ascii="Menlo" w:eastAsia="Times New Roman" w:hAnsi="Menlo" w:cs="Menlo"/>
          <w:color w:val="EEEEEE"/>
          <w:sz w:val="18"/>
          <w:szCs w:val="18"/>
          <w:lang w:eastAsia="en-US"/>
        </w:rPr>
        <w:t>)</w:t>
      </w:r>
    </w:p>
    <w:p w14:paraId="6DAC920C" w14:textId="77777777" w:rsidR="00992C26" w:rsidRDefault="00992C26" w:rsidP="00F00D77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%V =Value</w:t>
      </w:r>
    </w:p>
    <w:p w14:paraId="106BC3AF" w14:textId="77777777" w:rsidR="00992C26" w:rsidRPr="00992C26" w:rsidRDefault="00992C26" w:rsidP="00F00D77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%T=Type</w:t>
      </w:r>
    </w:p>
    <w:p w14:paraId="113EC4A7" w14:textId="77777777" w:rsidR="004935D5" w:rsidRPr="006E6594" w:rsidRDefault="004935D5" w:rsidP="00F00D7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E659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Declare a variable but not ready to initialize. </w:t>
      </w:r>
    </w:p>
    <w:p w14:paraId="300AF75C" w14:textId="77777777" w:rsidR="006E6594" w:rsidRPr="006E6594" w:rsidRDefault="006E6594" w:rsidP="00F00D7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E659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Float32 to set float</w:t>
      </w:r>
    </w:p>
    <w:p w14:paraId="2FC06335" w14:textId="77777777" w:rsidR="006E6594" w:rsidRPr="006E6594" w:rsidRDefault="006E6594" w:rsidP="00F00D7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E659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At package levels variables can be set</w:t>
      </w:r>
    </w:p>
    <w:p w14:paraId="02AAB97B" w14:textId="77777777" w:rsidR="006E6594" w:rsidRDefault="006E6594" w:rsidP="00F00D7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6E659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At package level a block of variables</w:t>
      </w:r>
      <w:r w:rsidR="004418F5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can be set</w:t>
      </w:r>
    </w:p>
    <w:p w14:paraId="6A9A5343" w14:textId="77777777" w:rsidR="00E43C39" w:rsidRPr="00E43C39" w:rsidRDefault="00E43C39" w:rsidP="00F00D77">
      <w:pPr>
        <w:pStyle w:val="ListParagraph"/>
        <w:numPr>
          <w:ilvl w:val="0"/>
          <w:numId w:val="8"/>
        </w:numPr>
        <w:shd w:val="clear" w:color="auto" w:fill="111111"/>
        <w:spacing w:after="0" w:line="270" w:lineRule="atLeast"/>
        <w:rPr>
          <w:rFonts w:ascii="Menlo" w:eastAsia="Times New Roman" w:hAnsi="Menlo" w:cs="Menlo"/>
          <w:color w:val="EEEEEE"/>
          <w:sz w:val="18"/>
          <w:szCs w:val="18"/>
          <w:lang w:eastAsia="en-US"/>
        </w:rPr>
      </w:pPr>
      <w:proofErr w:type="spellStart"/>
      <w:r w:rsidRPr="00E43C39">
        <w:rPr>
          <w:rFonts w:ascii="Menlo" w:eastAsia="Times New Roman" w:hAnsi="Menlo" w:cs="Menlo"/>
          <w:color w:val="AAAAAA"/>
          <w:sz w:val="18"/>
          <w:szCs w:val="18"/>
          <w:lang w:eastAsia="en-US"/>
        </w:rPr>
        <w:t>func</w:t>
      </w:r>
      <w:proofErr w:type="spellEnd"/>
      <w:r w:rsidRPr="00E43C39">
        <w:rPr>
          <w:rFonts w:ascii="Menlo" w:eastAsia="Times New Roman" w:hAnsi="Menlo" w:cs="Menlo"/>
          <w:color w:val="EEEEEE"/>
          <w:sz w:val="18"/>
          <w:szCs w:val="18"/>
          <w:lang w:eastAsia="en-US"/>
        </w:rPr>
        <w:t xml:space="preserve"> </w:t>
      </w:r>
      <w:proofErr w:type="gramStart"/>
      <w:r w:rsidRPr="00E43C39">
        <w:rPr>
          <w:rFonts w:ascii="Menlo" w:eastAsia="Times New Roman" w:hAnsi="Menlo" w:cs="Menlo"/>
          <w:color w:val="99EEFF"/>
          <w:sz w:val="18"/>
          <w:szCs w:val="18"/>
          <w:lang w:eastAsia="en-US"/>
        </w:rPr>
        <w:t>main</w:t>
      </w:r>
      <w:r w:rsidRPr="00E43C39">
        <w:rPr>
          <w:rFonts w:ascii="Menlo" w:eastAsia="Times New Roman" w:hAnsi="Menlo" w:cs="Menlo"/>
          <w:color w:val="EEEEEE"/>
          <w:sz w:val="18"/>
          <w:szCs w:val="18"/>
          <w:lang w:eastAsia="en-US"/>
        </w:rPr>
        <w:t>(</w:t>
      </w:r>
      <w:proofErr w:type="gramEnd"/>
      <w:r w:rsidRPr="00E43C39">
        <w:rPr>
          <w:rFonts w:ascii="Menlo" w:eastAsia="Times New Roman" w:hAnsi="Menlo" w:cs="Menlo"/>
          <w:color w:val="EEEEEE"/>
          <w:sz w:val="18"/>
          <w:szCs w:val="18"/>
          <w:lang w:eastAsia="en-US"/>
        </w:rPr>
        <w:t>) {</w:t>
      </w:r>
    </w:p>
    <w:p w14:paraId="3D79184B" w14:textId="77777777" w:rsidR="00E43C39" w:rsidRPr="00E43C39" w:rsidRDefault="00E43C39" w:rsidP="00F00D77">
      <w:pPr>
        <w:pStyle w:val="ListParagraph"/>
        <w:numPr>
          <w:ilvl w:val="0"/>
          <w:numId w:val="8"/>
        </w:numPr>
        <w:shd w:val="clear" w:color="auto" w:fill="111111"/>
        <w:spacing w:after="0" w:line="270" w:lineRule="atLeast"/>
        <w:rPr>
          <w:rFonts w:ascii="Menlo" w:eastAsia="Times New Roman" w:hAnsi="Menlo" w:cs="Menlo"/>
          <w:color w:val="EEEEEE"/>
          <w:sz w:val="18"/>
          <w:szCs w:val="18"/>
          <w:lang w:eastAsia="en-US"/>
        </w:rPr>
      </w:pPr>
      <w:r w:rsidRPr="00E43C39">
        <w:rPr>
          <w:rFonts w:ascii="Menlo" w:eastAsia="Times New Roman" w:hAnsi="Menlo" w:cs="Menlo"/>
          <w:color w:val="EEEEEE"/>
          <w:sz w:val="18"/>
          <w:szCs w:val="18"/>
          <w:lang w:eastAsia="en-US"/>
        </w:rPr>
        <w:t xml:space="preserve">    </w:t>
      </w:r>
      <w:r w:rsidRPr="00E43C39">
        <w:rPr>
          <w:rFonts w:ascii="Menlo" w:eastAsia="Times New Roman" w:hAnsi="Menlo" w:cs="Menlo"/>
          <w:color w:val="AAAAAA"/>
          <w:sz w:val="18"/>
          <w:szCs w:val="18"/>
          <w:lang w:eastAsia="en-US"/>
        </w:rPr>
        <w:t>var</w:t>
      </w:r>
      <w:r w:rsidRPr="00E43C39">
        <w:rPr>
          <w:rFonts w:ascii="Menlo" w:eastAsia="Times New Roman" w:hAnsi="Menlo" w:cs="Menlo"/>
          <w:color w:val="EEEEEE"/>
          <w:sz w:val="18"/>
          <w:szCs w:val="18"/>
          <w:lang w:eastAsia="en-US"/>
        </w:rPr>
        <w:t xml:space="preserve"> </w:t>
      </w:r>
      <w:proofErr w:type="spellStart"/>
      <w:r w:rsidRPr="00E43C39">
        <w:rPr>
          <w:rFonts w:ascii="Menlo" w:eastAsia="Times New Roman" w:hAnsi="Menlo" w:cs="Menlo"/>
          <w:color w:val="77BBEE"/>
          <w:sz w:val="18"/>
          <w:szCs w:val="18"/>
          <w:lang w:eastAsia="en-US"/>
        </w:rPr>
        <w:t>i</w:t>
      </w:r>
      <w:proofErr w:type="spellEnd"/>
      <w:r w:rsidRPr="00E43C39">
        <w:rPr>
          <w:rFonts w:ascii="Menlo" w:eastAsia="Times New Roman" w:hAnsi="Menlo" w:cs="Menlo"/>
          <w:color w:val="EEEEEE"/>
          <w:sz w:val="18"/>
          <w:szCs w:val="18"/>
          <w:lang w:eastAsia="en-US"/>
        </w:rPr>
        <w:t xml:space="preserve"> </w:t>
      </w:r>
      <w:r w:rsidRPr="00E43C39">
        <w:rPr>
          <w:rFonts w:ascii="Menlo" w:eastAsia="Times New Roman" w:hAnsi="Menlo" w:cs="Menlo"/>
          <w:color w:val="EECC77"/>
          <w:sz w:val="18"/>
          <w:szCs w:val="18"/>
          <w:lang w:eastAsia="en-US"/>
        </w:rPr>
        <w:t>int</w:t>
      </w:r>
      <w:r w:rsidRPr="00E43C39">
        <w:rPr>
          <w:rFonts w:ascii="Menlo" w:eastAsia="Times New Roman" w:hAnsi="Menlo" w:cs="Menlo"/>
          <w:color w:val="EEEEEE"/>
          <w:sz w:val="18"/>
          <w:szCs w:val="18"/>
          <w:lang w:eastAsia="en-US"/>
        </w:rPr>
        <w:t xml:space="preserve"> = </w:t>
      </w:r>
      <w:r w:rsidRPr="00E43C39">
        <w:rPr>
          <w:rFonts w:ascii="Menlo" w:eastAsia="Times New Roman" w:hAnsi="Menlo" w:cs="Menlo"/>
          <w:color w:val="3377CC"/>
          <w:sz w:val="18"/>
          <w:szCs w:val="18"/>
          <w:lang w:eastAsia="en-US"/>
        </w:rPr>
        <w:t>42</w:t>
      </w:r>
    </w:p>
    <w:p w14:paraId="69A5D5C0" w14:textId="77777777" w:rsidR="00E43C39" w:rsidRPr="00E43C39" w:rsidRDefault="00E43C39" w:rsidP="00F00D77">
      <w:pPr>
        <w:pStyle w:val="ListParagraph"/>
        <w:numPr>
          <w:ilvl w:val="0"/>
          <w:numId w:val="8"/>
        </w:numPr>
        <w:shd w:val="clear" w:color="auto" w:fill="111111"/>
        <w:spacing w:after="0" w:line="270" w:lineRule="atLeast"/>
        <w:rPr>
          <w:rFonts w:ascii="Menlo" w:eastAsia="Times New Roman" w:hAnsi="Menlo" w:cs="Menlo"/>
          <w:color w:val="EEEEEE"/>
          <w:sz w:val="18"/>
          <w:szCs w:val="18"/>
          <w:lang w:eastAsia="en-US"/>
        </w:rPr>
      </w:pPr>
      <w:r w:rsidRPr="00E43C39">
        <w:rPr>
          <w:rFonts w:ascii="Menlo" w:eastAsia="Times New Roman" w:hAnsi="Menlo" w:cs="Menlo"/>
          <w:color w:val="EEEEEE"/>
          <w:sz w:val="18"/>
          <w:szCs w:val="18"/>
          <w:lang w:eastAsia="en-US"/>
        </w:rPr>
        <w:t xml:space="preserve">    </w:t>
      </w:r>
      <w:proofErr w:type="spellStart"/>
      <w:proofErr w:type="gramStart"/>
      <w:r w:rsidRPr="00E43C39">
        <w:rPr>
          <w:rFonts w:ascii="Menlo" w:eastAsia="Times New Roman" w:hAnsi="Menlo" w:cs="Menlo"/>
          <w:color w:val="EEEEEE"/>
          <w:sz w:val="18"/>
          <w:szCs w:val="18"/>
          <w:lang w:eastAsia="en-US"/>
        </w:rPr>
        <w:t>fmt.</w:t>
      </w:r>
      <w:r w:rsidRPr="00E43C39">
        <w:rPr>
          <w:rFonts w:ascii="Menlo" w:eastAsia="Times New Roman" w:hAnsi="Menlo" w:cs="Menlo"/>
          <w:color w:val="99EEFF"/>
          <w:sz w:val="18"/>
          <w:szCs w:val="18"/>
          <w:lang w:eastAsia="en-US"/>
        </w:rPr>
        <w:t>Printf</w:t>
      </w:r>
      <w:proofErr w:type="spellEnd"/>
      <w:proofErr w:type="gramEnd"/>
      <w:r w:rsidRPr="00E43C39">
        <w:rPr>
          <w:rFonts w:ascii="Menlo" w:eastAsia="Times New Roman" w:hAnsi="Menlo" w:cs="Menlo"/>
          <w:color w:val="EEEEEE"/>
          <w:sz w:val="18"/>
          <w:szCs w:val="18"/>
          <w:lang w:eastAsia="en-US"/>
        </w:rPr>
        <w:t>(</w:t>
      </w:r>
      <w:r w:rsidRPr="00E43C39">
        <w:rPr>
          <w:rFonts w:ascii="Menlo" w:eastAsia="Times New Roman" w:hAnsi="Menlo" w:cs="Menlo"/>
          <w:color w:val="777777"/>
          <w:sz w:val="18"/>
          <w:szCs w:val="18"/>
          <w:lang w:eastAsia="en-US"/>
        </w:rPr>
        <w:t>"</w:t>
      </w:r>
      <w:r w:rsidRPr="00E43C39">
        <w:rPr>
          <w:rFonts w:ascii="Menlo" w:eastAsia="Times New Roman" w:hAnsi="Menlo" w:cs="Menlo"/>
          <w:color w:val="3377CC"/>
          <w:sz w:val="18"/>
          <w:szCs w:val="18"/>
          <w:lang w:eastAsia="en-US"/>
        </w:rPr>
        <w:t>%</w:t>
      </w:r>
      <w:proofErr w:type="spellStart"/>
      <w:r w:rsidRPr="00E43C39">
        <w:rPr>
          <w:rFonts w:ascii="Menlo" w:eastAsia="Times New Roman" w:hAnsi="Menlo" w:cs="Menlo"/>
          <w:color w:val="3377CC"/>
          <w:sz w:val="18"/>
          <w:szCs w:val="18"/>
          <w:lang w:eastAsia="en-US"/>
        </w:rPr>
        <w:t>v</w:t>
      </w:r>
      <w:r w:rsidRPr="00E43C39">
        <w:rPr>
          <w:rFonts w:ascii="Menlo" w:eastAsia="Times New Roman" w:hAnsi="Menlo" w:cs="Menlo"/>
          <w:color w:val="77FF88"/>
          <w:sz w:val="18"/>
          <w:szCs w:val="18"/>
          <w:lang w:eastAsia="en-US"/>
        </w:rPr>
        <w:t>,</w:t>
      </w:r>
      <w:r w:rsidRPr="00E43C39">
        <w:rPr>
          <w:rFonts w:ascii="Menlo" w:eastAsia="Times New Roman" w:hAnsi="Menlo" w:cs="Menlo"/>
          <w:color w:val="3377CC"/>
          <w:sz w:val="18"/>
          <w:szCs w:val="18"/>
          <w:lang w:eastAsia="en-US"/>
        </w:rPr>
        <w:t>%T</w:t>
      </w:r>
      <w:proofErr w:type="spellEnd"/>
      <w:r w:rsidRPr="00E43C39">
        <w:rPr>
          <w:rFonts w:ascii="Menlo" w:eastAsia="Times New Roman" w:hAnsi="Menlo" w:cs="Menlo"/>
          <w:color w:val="777777"/>
          <w:sz w:val="18"/>
          <w:szCs w:val="18"/>
          <w:lang w:eastAsia="en-US"/>
        </w:rPr>
        <w:t>\n"</w:t>
      </w:r>
      <w:r w:rsidRPr="00E43C39">
        <w:rPr>
          <w:rFonts w:ascii="Menlo" w:eastAsia="Times New Roman" w:hAnsi="Menlo" w:cs="Menlo"/>
          <w:color w:val="EEEEEE"/>
          <w:sz w:val="18"/>
          <w:szCs w:val="18"/>
          <w:lang w:eastAsia="en-US"/>
        </w:rPr>
        <w:t>,</w:t>
      </w:r>
      <w:proofErr w:type="spellStart"/>
      <w:r w:rsidRPr="00E43C39">
        <w:rPr>
          <w:rFonts w:ascii="Menlo" w:eastAsia="Times New Roman" w:hAnsi="Menlo" w:cs="Menlo"/>
          <w:color w:val="77BBEE"/>
          <w:sz w:val="18"/>
          <w:szCs w:val="18"/>
          <w:lang w:eastAsia="en-US"/>
        </w:rPr>
        <w:t>i</w:t>
      </w:r>
      <w:r w:rsidRPr="00E43C39">
        <w:rPr>
          <w:rFonts w:ascii="Menlo" w:eastAsia="Times New Roman" w:hAnsi="Menlo" w:cs="Menlo"/>
          <w:color w:val="EEEEEE"/>
          <w:sz w:val="18"/>
          <w:szCs w:val="18"/>
          <w:lang w:eastAsia="en-US"/>
        </w:rPr>
        <w:t>,</w:t>
      </w:r>
      <w:r w:rsidRPr="00E43C39">
        <w:rPr>
          <w:rFonts w:ascii="Menlo" w:eastAsia="Times New Roman" w:hAnsi="Menlo" w:cs="Menlo"/>
          <w:color w:val="77BBEE"/>
          <w:sz w:val="18"/>
          <w:szCs w:val="18"/>
          <w:lang w:eastAsia="en-US"/>
        </w:rPr>
        <w:t>i</w:t>
      </w:r>
      <w:proofErr w:type="spellEnd"/>
      <w:r w:rsidRPr="00E43C39">
        <w:rPr>
          <w:rFonts w:ascii="Menlo" w:eastAsia="Times New Roman" w:hAnsi="Menlo" w:cs="Menlo"/>
          <w:color w:val="EEEEEE"/>
          <w:sz w:val="18"/>
          <w:szCs w:val="18"/>
          <w:lang w:eastAsia="en-US"/>
        </w:rPr>
        <w:t>)</w:t>
      </w:r>
    </w:p>
    <w:p w14:paraId="1A062528" w14:textId="77777777" w:rsidR="00E43C39" w:rsidRPr="00E43C39" w:rsidRDefault="00E43C39" w:rsidP="00F00D77">
      <w:pPr>
        <w:pStyle w:val="ListParagraph"/>
        <w:numPr>
          <w:ilvl w:val="0"/>
          <w:numId w:val="8"/>
        </w:numPr>
        <w:shd w:val="clear" w:color="auto" w:fill="111111"/>
        <w:spacing w:after="0" w:line="270" w:lineRule="atLeast"/>
        <w:rPr>
          <w:rFonts w:ascii="Menlo" w:eastAsia="Times New Roman" w:hAnsi="Menlo" w:cs="Menlo"/>
          <w:color w:val="EEEEEE"/>
          <w:sz w:val="18"/>
          <w:szCs w:val="18"/>
          <w:lang w:eastAsia="en-US"/>
        </w:rPr>
      </w:pPr>
      <w:r w:rsidRPr="00E43C39">
        <w:rPr>
          <w:rFonts w:ascii="Menlo" w:eastAsia="Times New Roman" w:hAnsi="Menlo" w:cs="Menlo"/>
          <w:color w:val="777777"/>
          <w:sz w:val="18"/>
          <w:szCs w:val="18"/>
          <w:lang w:eastAsia="en-US"/>
        </w:rPr>
        <w:t>// "%</w:t>
      </w:r>
      <w:proofErr w:type="spellStart"/>
      <w:proofErr w:type="gramStart"/>
      <w:r w:rsidRPr="00E43C39">
        <w:rPr>
          <w:rFonts w:ascii="Menlo" w:eastAsia="Times New Roman" w:hAnsi="Menlo" w:cs="Menlo"/>
          <w:color w:val="777777"/>
          <w:sz w:val="18"/>
          <w:szCs w:val="18"/>
          <w:lang w:eastAsia="en-US"/>
        </w:rPr>
        <w:t>v,%</w:t>
      </w:r>
      <w:proofErr w:type="gramEnd"/>
      <w:r w:rsidRPr="00E43C39">
        <w:rPr>
          <w:rFonts w:ascii="Menlo" w:eastAsia="Times New Roman" w:hAnsi="Menlo" w:cs="Menlo"/>
          <w:color w:val="777777"/>
          <w:sz w:val="18"/>
          <w:szCs w:val="18"/>
          <w:lang w:eastAsia="en-US"/>
        </w:rPr>
        <w:t>T</w:t>
      </w:r>
      <w:proofErr w:type="spellEnd"/>
      <w:r w:rsidRPr="00E43C39">
        <w:rPr>
          <w:rFonts w:ascii="Menlo" w:eastAsia="Times New Roman" w:hAnsi="Menlo" w:cs="Menlo"/>
          <w:color w:val="777777"/>
          <w:sz w:val="18"/>
          <w:szCs w:val="18"/>
          <w:lang w:eastAsia="en-US"/>
        </w:rPr>
        <w:t xml:space="preserve"> prints the value and type.</w:t>
      </w:r>
    </w:p>
    <w:p w14:paraId="78CC336A" w14:textId="77777777" w:rsidR="00E43C39" w:rsidRPr="00E43C39" w:rsidRDefault="00E43C39" w:rsidP="00F00D77">
      <w:pPr>
        <w:pStyle w:val="ListParagraph"/>
        <w:numPr>
          <w:ilvl w:val="0"/>
          <w:numId w:val="8"/>
        </w:numPr>
        <w:shd w:val="clear" w:color="auto" w:fill="111111"/>
        <w:spacing w:after="0" w:line="270" w:lineRule="atLeast"/>
        <w:rPr>
          <w:rFonts w:ascii="Menlo" w:eastAsia="Times New Roman" w:hAnsi="Menlo" w:cs="Menlo"/>
          <w:color w:val="EEEEEE"/>
          <w:sz w:val="18"/>
          <w:szCs w:val="18"/>
          <w:lang w:eastAsia="en-US"/>
        </w:rPr>
      </w:pPr>
      <w:r w:rsidRPr="00E43C39">
        <w:rPr>
          <w:rFonts w:ascii="Menlo" w:eastAsia="Times New Roman" w:hAnsi="Menlo" w:cs="Menlo"/>
          <w:color w:val="EEEEEE"/>
          <w:sz w:val="18"/>
          <w:szCs w:val="18"/>
          <w:lang w:eastAsia="en-US"/>
        </w:rPr>
        <w:t xml:space="preserve">    </w:t>
      </w:r>
      <w:r w:rsidRPr="00E43C39">
        <w:rPr>
          <w:rFonts w:ascii="Menlo" w:eastAsia="Times New Roman" w:hAnsi="Menlo" w:cs="Menlo"/>
          <w:color w:val="AAAAAA"/>
          <w:sz w:val="18"/>
          <w:szCs w:val="18"/>
          <w:lang w:eastAsia="en-US"/>
        </w:rPr>
        <w:t>var</w:t>
      </w:r>
      <w:r w:rsidRPr="00E43C39">
        <w:rPr>
          <w:rFonts w:ascii="Menlo" w:eastAsia="Times New Roman" w:hAnsi="Menlo" w:cs="Menlo"/>
          <w:color w:val="EEEEEE"/>
          <w:sz w:val="18"/>
          <w:szCs w:val="18"/>
          <w:lang w:eastAsia="en-US"/>
        </w:rPr>
        <w:t xml:space="preserve"> </w:t>
      </w:r>
      <w:r w:rsidRPr="00E43C39">
        <w:rPr>
          <w:rFonts w:ascii="Menlo" w:eastAsia="Times New Roman" w:hAnsi="Menlo" w:cs="Menlo"/>
          <w:color w:val="77BBEE"/>
          <w:sz w:val="18"/>
          <w:szCs w:val="18"/>
          <w:lang w:eastAsia="en-US"/>
        </w:rPr>
        <w:t>j</w:t>
      </w:r>
      <w:r w:rsidRPr="00E43C39">
        <w:rPr>
          <w:rFonts w:ascii="Menlo" w:eastAsia="Times New Roman" w:hAnsi="Menlo" w:cs="Menlo"/>
          <w:color w:val="EEEEEE"/>
          <w:sz w:val="18"/>
          <w:szCs w:val="18"/>
          <w:lang w:eastAsia="en-US"/>
        </w:rPr>
        <w:t xml:space="preserve"> </w:t>
      </w:r>
      <w:r w:rsidRPr="00E43C39">
        <w:rPr>
          <w:rFonts w:ascii="Menlo" w:eastAsia="Times New Roman" w:hAnsi="Menlo" w:cs="Menlo"/>
          <w:color w:val="EECC77"/>
          <w:sz w:val="18"/>
          <w:szCs w:val="18"/>
          <w:lang w:eastAsia="en-US"/>
        </w:rPr>
        <w:t>string</w:t>
      </w:r>
    </w:p>
    <w:p w14:paraId="4CDD5913" w14:textId="77777777" w:rsidR="00E43C39" w:rsidRPr="00E43C39" w:rsidRDefault="00E43C39" w:rsidP="00F00D77">
      <w:pPr>
        <w:pStyle w:val="ListParagraph"/>
        <w:numPr>
          <w:ilvl w:val="0"/>
          <w:numId w:val="8"/>
        </w:numPr>
        <w:shd w:val="clear" w:color="auto" w:fill="111111"/>
        <w:spacing w:after="0" w:line="270" w:lineRule="atLeast"/>
        <w:rPr>
          <w:rFonts w:ascii="Menlo" w:eastAsia="Times New Roman" w:hAnsi="Menlo" w:cs="Menlo"/>
          <w:color w:val="EEEEEE"/>
          <w:sz w:val="18"/>
          <w:szCs w:val="18"/>
          <w:lang w:eastAsia="en-US"/>
        </w:rPr>
      </w:pPr>
      <w:r w:rsidRPr="00E43C39">
        <w:rPr>
          <w:rFonts w:ascii="Menlo" w:eastAsia="Times New Roman" w:hAnsi="Menlo" w:cs="Menlo"/>
          <w:color w:val="EEEEEE"/>
          <w:sz w:val="18"/>
          <w:szCs w:val="18"/>
          <w:lang w:eastAsia="en-US"/>
        </w:rPr>
        <w:t xml:space="preserve">    </w:t>
      </w:r>
      <w:r w:rsidRPr="00E43C39">
        <w:rPr>
          <w:rFonts w:ascii="Menlo" w:eastAsia="Times New Roman" w:hAnsi="Menlo" w:cs="Menlo"/>
          <w:color w:val="77BBEE"/>
          <w:sz w:val="18"/>
          <w:szCs w:val="18"/>
          <w:lang w:eastAsia="en-US"/>
        </w:rPr>
        <w:t>j</w:t>
      </w:r>
      <w:r w:rsidRPr="00E43C39">
        <w:rPr>
          <w:rFonts w:ascii="Menlo" w:eastAsia="Times New Roman" w:hAnsi="Menlo" w:cs="Menlo"/>
          <w:color w:val="EEEEEE"/>
          <w:sz w:val="18"/>
          <w:szCs w:val="18"/>
          <w:lang w:eastAsia="en-US"/>
        </w:rPr>
        <w:t xml:space="preserve">= </w:t>
      </w:r>
      <w:proofErr w:type="spellStart"/>
      <w:proofErr w:type="gramStart"/>
      <w:r w:rsidRPr="00E43C39">
        <w:rPr>
          <w:rFonts w:ascii="Menlo" w:eastAsia="Times New Roman" w:hAnsi="Menlo" w:cs="Menlo"/>
          <w:color w:val="EEEEEE"/>
          <w:sz w:val="18"/>
          <w:szCs w:val="18"/>
          <w:lang w:eastAsia="en-US"/>
        </w:rPr>
        <w:t>strconv.</w:t>
      </w:r>
      <w:r w:rsidRPr="00E43C39">
        <w:rPr>
          <w:rFonts w:ascii="Menlo" w:eastAsia="Times New Roman" w:hAnsi="Menlo" w:cs="Menlo"/>
          <w:color w:val="99EEFF"/>
          <w:sz w:val="18"/>
          <w:szCs w:val="18"/>
          <w:lang w:eastAsia="en-US"/>
        </w:rPr>
        <w:t>Itoa</w:t>
      </w:r>
      <w:proofErr w:type="spellEnd"/>
      <w:proofErr w:type="gramEnd"/>
      <w:r w:rsidRPr="00E43C39">
        <w:rPr>
          <w:rFonts w:ascii="Menlo" w:eastAsia="Times New Roman" w:hAnsi="Menlo" w:cs="Menlo"/>
          <w:color w:val="EEEEEE"/>
          <w:sz w:val="18"/>
          <w:szCs w:val="18"/>
          <w:lang w:eastAsia="en-US"/>
        </w:rPr>
        <w:t>(</w:t>
      </w:r>
      <w:proofErr w:type="spellStart"/>
      <w:r w:rsidRPr="00E43C39">
        <w:rPr>
          <w:rFonts w:ascii="Menlo" w:eastAsia="Times New Roman" w:hAnsi="Menlo" w:cs="Menlo"/>
          <w:color w:val="77BBEE"/>
          <w:sz w:val="18"/>
          <w:szCs w:val="18"/>
          <w:lang w:eastAsia="en-US"/>
        </w:rPr>
        <w:t>i</w:t>
      </w:r>
      <w:proofErr w:type="spellEnd"/>
      <w:r w:rsidRPr="00E43C39">
        <w:rPr>
          <w:rFonts w:ascii="Menlo" w:eastAsia="Times New Roman" w:hAnsi="Menlo" w:cs="Menlo"/>
          <w:color w:val="EEEEEE"/>
          <w:sz w:val="18"/>
          <w:szCs w:val="18"/>
          <w:lang w:eastAsia="en-US"/>
        </w:rPr>
        <w:t>)</w:t>
      </w:r>
    </w:p>
    <w:p w14:paraId="62AF1993" w14:textId="77777777" w:rsidR="00E43C39" w:rsidRPr="00E43C39" w:rsidRDefault="00E43C39" w:rsidP="00F00D77">
      <w:pPr>
        <w:pStyle w:val="ListParagraph"/>
        <w:numPr>
          <w:ilvl w:val="0"/>
          <w:numId w:val="8"/>
        </w:numPr>
        <w:shd w:val="clear" w:color="auto" w:fill="111111"/>
        <w:spacing w:after="0" w:line="270" w:lineRule="atLeast"/>
        <w:rPr>
          <w:rFonts w:ascii="Menlo" w:eastAsia="Times New Roman" w:hAnsi="Menlo" w:cs="Menlo"/>
          <w:color w:val="EEEEEE"/>
          <w:sz w:val="18"/>
          <w:szCs w:val="18"/>
          <w:lang w:eastAsia="en-US"/>
        </w:rPr>
      </w:pPr>
      <w:r w:rsidRPr="00E43C39">
        <w:rPr>
          <w:rFonts w:ascii="Menlo" w:eastAsia="Times New Roman" w:hAnsi="Menlo" w:cs="Menlo"/>
          <w:color w:val="EEEEEE"/>
          <w:sz w:val="18"/>
          <w:szCs w:val="18"/>
          <w:lang w:eastAsia="en-US"/>
        </w:rPr>
        <w:t xml:space="preserve">    </w:t>
      </w:r>
      <w:r w:rsidRPr="00E43C39">
        <w:rPr>
          <w:rFonts w:ascii="Menlo" w:eastAsia="Times New Roman" w:hAnsi="Menlo" w:cs="Menlo"/>
          <w:color w:val="777777"/>
          <w:sz w:val="18"/>
          <w:szCs w:val="18"/>
          <w:lang w:eastAsia="en-US"/>
        </w:rPr>
        <w:t>//</w:t>
      </w:r>
      <w:proofErr w:type="spellStart"/>
      <w:proofErr w:type="gramStart"/>
      <w:r w:rsidRPr="00E43C39">
        <w:rPr>
          <w:rFonts w:ascii="Menlo" w:eastAsia="Times New Roman" w:hAnsi="Menlo" w:cs="Menlo"/>
          <w:color w:val="777777"/>
          <w:sz w:val="18"/>
          <w:szCs w:val="18"/>
          <w:lang w:eastAsia="en-US"/>
        </w:rPr>
        <w:t>strconv.Itoa</w:t>
      </w:r>
      <w:proofErr w:type="spellEnd"/>
      <w:proofErr w:type="gramEnd"/>
      <w:r w:rsidRPr="00E43C39">
        <w:rPr>
          <w:rFonts w:ascii="Menlo" w:eastAsia="Times New Roman" w:hAnsi="Menlo" w:cs="Menlo"/>
          <w:color w:val="777777"/>
          <w:sz w:val="18"/>
          <w:szCs w:val="18"/>
          <w:lang w:eastAsia="en-US"/>
        </w:rPr>
        <w:t xml:space="preserve"> = converts other data types to strings</w:t>
      </w:r>
    </w:p>
    <w:p w14:paraId="7274F6EA" w14:textId="77777777" w:rsidR="00E43C39" w:rsidRPr="00E43C39" w:rsidRDefault="00E43C39" w:rsidP="00F00D77">
      <w:pPr>
        <w:pStyle w:val="ListParagraph"/>
        <w:numPr>
          <w:ilvl w:val="0"/>
          <w:numId w:val="8"/>
        </w:numPr>
        <w:shd w:val="clear" w:color="auto" w:fill="111111"/>
        <w:spacing w:after="0" w:line="270" w:lineRule="atLeast"/>
        <w:rPr>
          <w:rFonts w:ascii="Menlo" w:eastAsia="Times New Roman" w:hAnsi="Menlo" w:cs="Menlo"/>
          <w:color w:val="EEEEEE"/>
          <w:sz w:val="18"/>
          <w:szCs w:val="18"/>
          <w:lang w:eastAsia="en-US"/>
        </w:rPr>
      </w:pPr>
      <w:r w:rsidRPr="00E43C39">
        <w:rPr>
          <w:rFonts w:ascii="Menlo" w:eastAsia="Times New Roman" w:hAnsi="Menlo" w:cs="Menlo"/>
          <w:color w:val="EEEEEE"/>
          <w:sz w:val="18"/>
          <w:szCs w:val="18"/>
          <w:lang w:eastAsia="en-US"/>
        </w:rPr>
        <w:t xml:space="preserve">    </w:t>
      </w:r>
      <w:proofErr w:type="spellStart"/>
      <w:proofErr w:type="gramStart"/>
      <w:r w:rsidRPr="00E43C39">
        <w:rPr>
          <w:rFonts w:ascii="Menlo" w:eastAsia="Times New Roman" w:hAnsi="Menlo" w:cs="Menlo"/>
          <w:color w:val="EEEEEE"/>
          <w:sz w:val="18"/>
          <w:szCs w:val="18"/>
          <w:lang w:eastAsia="en-US"/>
        </w:rPr>
        <w:t>fmt.</w:t>
      </w:r>
      <w:r w:rsidRPr="00E43C39">
        <w:rPr>
          <w:rFonts w:ascii="Menlo" w:eastAsia="Times New Roman" w:hAnsi="Menlo" w:cs="Menlo"/>
          <w:color w:val="99EEFF"/>
          <w:sz w:val="18"/>
          <w:szCs w:val="18"/>
          <w:lang w:eastAsia="en-US"/>
        </w:rPr>
        <w:t>Printf</w:t>
      </w:r>
      <w:proofErr w:type="spellEnd"/>
      <w:proofErr w:type="gramEnd"/>
      <w:r w:rsidRPr="00E43C39">
        <w:rPr>
          <w:rFonts w:ascii="Menlo" w:eastAsia="Times New Roman" w:hAnsi="Menlo" w:cs="Menlo"/>
          <w:color w:val="EEEEEE"/>
          <w:sz w:val="18"/>
          <w:szCs w:val="18"/>
          <w:lang w:eastAsia="en-US"/>
        </w:rPr>
        <w:t>(</w:t>
      </w:r>
      <w:r w:rsidRPr="00E43C39">
        <w:rPr>
          <w:rFonts w:ascii="Menlo" w:eastAsia="Times New Roman" w:hAnsi="Menlo" w:cs="Menlo"/>
          <w:color w:val="777777"/>
          <w:sz w:val="18"/>
          <w:szCs w:val="18"/>
          <w:lang w:eastAsia="en-US"/>
        </w:rPr>
        <w:t>"</w:t>
      </w:r>
      <w:r w:rsidRPr="00E43C39">
        <w:rPr>
          <w:rFonts w:ascii="Menlo" w:eastAsia="Times New Roman" w:hAnsi="Menlo" w:cs="Menlo"/>
          <w:color w:val="3377CC"/>
          <w:sz w:val="18"/>
          <w:szCs w:val="18"/>
          <w:lang w:eastAsia="en-US"/>
        </w:rPr>
        <w:t>%</w:t>
      </w:r>
      <w:proofErr w:type="spellStart"/>
      <w:r w:rsidRPr="00E43C39">
        <w:rPr>
          <w:rFonts w:ascii="Menlo" w:eastAsia="Times New Roman" w:hAnsi="Menlo" w:cs="Menlo"/>
          <w:color w:val="3377CC"/>
          <w:sz w:val="18"/>
          <w:szCs w:val="18"/>
          <w:lang w:eastAsia="en-US"/>
        </w:rPr>
        <w:t>v</w:t>
      </w:r>
      <w:r w:rsidRPr="00E43C39">
        <w:rPr>
          <w:rFonts w:ascii="Menlo" w:eastAsia="Times New Roman" w:hAnsi="Menlo" w:cs="Menlo"/>
          <w:color w:val="77FF88"/>
          <w:sz w:val="18"/>
          <w:szCs w:val="18"/>
          <w:lang w:eastAsia="en-US"/>
        </w:rPr>
        <w:t>,</w:t>
      </w:r>
      <w:r w:rsidRPr="00E43C39">
        <w:rPr>
          <w:rFonts w:ascii="Menlo" w:eastAsia="Times New Roman" w:hAnsi="Menlo" w:cs="Menlo"/>
          <w:color w:val="3377CC"/>
          <w:sz w:val="18"/>
          <w:szCs w:val="18"/>
          <w:lang w:eastAsia="en-US"/>
        </w:rPr>
        <w:t>%T</w:t>
      </w:r>
      <w:proofErr w:type="spellEnd"/>
      <w:r w:rsidRPr="00E43C39">
        <w:rPr>
          <w:rFonts w:ascii="Menlo" w:eastAsia="Times New Roman" w:hAnsi="Menlo" w:cs="Menlo"/>
          <w:color w:val="777777"/>
          <w:sz w:val="18"/>
          <w:szCs w:val="18"/>
          <w:lang w:eastAsia="en-US"/>
        </w:rPr>
        <w:t>\n"</w:t>
      </w:r>
      <w:r w:rsidRPr="00E43C39">
        <w:rPr>
          <w:rFonts w:ascii="Menlo" w:eastAsia="Times New Roman" w:hAnsi="Menlo" w:cs="Menlo"/>
          <w:color w:val="EEEEEE"/>
          <w:sz w:val="18"/>
          <w:szCs w:val="18"/>
          <w:lang w:eastAsia="en-US"/>
        </w:rPr>
        <w:t>,</w:t>
      </w:r>
      <w:proofErr w:type="spellStart"/>
      <w:r w:rsidRPr="00E43C39">
        <w:rPr>
          <w:rFonts w:ascii="Menlo" w:eastAsia="Times New Roman" w:hAnsi="Menlo" w:cs="Menlo"/>
          <w:color w:val="77BBEE"/>
          <w:sz w:val="18"/>
          <w:szCs w:val="18"/>
          <w:lang w:eastAsia="en-US"/>
        </w:rPr>
        <w:t>j</w:t>
      </w:r>
      <w:r w:rsidRPr="00E43C39">
        <w:rPr>
          <w:rFonts w:ascii="Menlo" w:eastAsia="Times New Roman" w:hAnsi="Menlo" w:cs="Menlo"/>
          <w:color w:val="EEEEEE"/>
          <w:sz w:val="18"/>
          <w:szCs w:val="18"/>
          <w:lang w:eastAsia="en-US"/>
        </w:rPr>
        <w:t>,</w:t>
      </w:r>
      <w:r w:rsidRPr="00E43C39">
        <w:rPr>
          <w:rFonts w:ascii="Menlo" w:eastAsia="Times New Roman" w:hAnsi="Menlo" w:cs="Menlo"/>
          <w:color w:val="77BBEE"/>
          <w:sz w:val="18"/>
          <w:szCs w:val="18"/>
          <w:lang w:eastAsia="en-US"/>
        </w:rPr>
        <w:t>j</w:t>
      </w:r>
      <w:proofErr w:type="spellEnd"/>
      <w:r w:rsidRPr="00E43C39">
        <w:rPr>
          <w:rFonts w:ascii="Menlo" w:eastAsia="Times New Roman" w:hAnsi="Menlo" w:cs="Menlo"/>
          <w:color w:val="EEEEEE"/>
          <w:sz w:val="18"/>
          <w:szCs w:val="18"/>
          <w:lang w:eastAsia="en-US"/>
        </w:rPr>
        <w:t>)</w:t>
      </w:r>
    </w:p>
    <w:p w14:paraId="0C315909" w14:textId="77777777" w:rsidR="00E43C39" w:rsidRPr="00E43C39" w:rsidRDefault="00E43C39" w:rsidP="00F00D77">
      <w:pPr>
        <w:pStyle w:val="ListParagraph"/>
        <w:numPr>
          <w:ilvl w:val="0"/>
          <w:numId w:val="8"/>
        </w:numPr>
        <w:shd w:val="clear" w:color="auto" w:fill="111111"/>
        <w:spacing w:after="0" w:line="270" w:lineRule="atLeast"/>
        <w:rPr>
          <w:rFonts w:ascii="Menlo" w:eastAsia="Times New Roman" w:hAnsi="Menlo" w:cs="Menlo"/>
          <w:color w:val="EEEEEE"/>
          <w:sz w:val="18"/>
          <w:szCs w:val="18"/>
          <w:lang w:eastAsia="en-US"/>
        </w:rPr>
      </w:pPr>
      <w:r w:rsidRPr="00E43C39">
        <w:rPr>
          <w:rFonts w:ascii="Menlo" w:eastAsia="Times New Roman" w:hAnsi="Menlo" w:cs="Menlo"/>
          <w:color w:val="EEEEEE"/>
          <w:sz w:val="18"/>
          <w:szCs w:val="18"/>
          <w:lang w:eastAsia="en-US"/>
        </w:rPr>
        <w:t xml:space="preserve">   </w:t>
      </w:r>
    </w:p>
    <w:p w14:paraId="5C3162A5" w14:textId="77777777" w:rsidR="00E43C39" w:rsidRPr="00E43C39" w:rsidRDefault="00E43C39" w:rsidP="00F00D77">
      <w:pPr>
        <w:pStyle w:val="ListParagraph"/>
        <w:numPr>
          <w:ilvl w:val="0"/>
          <w:numId w:val="8"/>
        </w:numPr>
        <w:shd w:val="clear" w:color="auto" w:fill="111111"/>
        <w:spacing w:after="0" w:line="270" w:lineRule="atLeast"/>
        <w:rPr>
          <w:rFonts w:ascii="Menlo" w:eastAsia="Times New Roman" w:hAnsi="Menlo" w:cs="Menlo"/>
          <w:color w:val="EEEEEE"/>
          <w:sz w:val="18"/>
          <w:szCs w:val="18"/>
          <w:lang w:eastAsia="en-US"/>
        </w:rPr>
      </w:pPr>
      <w:r w:rsidRPr="00E43C39">
        <w:rPr>
          <w:rFonts w:ascii="Menlo" w:eastAsia="Times New Roman" w:hAnsi="Menlo" w:cs="Menlo"/>
          <w:color w:val="EEEEEE"/>
          <w:sz w:val="18"/>
          <w:szCs w:val="18"/>
          <w:lang w:eastAsia="en-US"/>
        </w:rPr>
        <w:t>}</w:t>
      </w:r>
    </w:p>
    <w:p w14:paraId="6DA22C81" w14:textId="77777777" w:rsidR="004418F5" w:rsidRDefault="004418F5" w:rsidP="004418F5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1924588" w14:textId="77777777" w:rsidR="004418F5" w:rsidRPr="004418F5" w:rsidRDefault="004418F5" w:rsidP="004418F5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3821ED6" w14:textId="77777777" w:rsidR="008B769A" w:rsidRPr="008B769A" w:rsidRDefault="008B769A" w:rsidP="00F00D7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Will print the last variable that was set. If you say car = “Hyundai” and then car = “Audi” car will be Audi as it was set last.</w:t>
      </w:r>
    </w:p>
    <w:p w14:paraId="11E5ECEF" w14:textId="77777777" w:rsidR="00F86EF7" w:rsidRDefault="00F86EF7" w:rsidP="00F00D7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Redeclaration and shadowing</w:t>
      </w:r>
    </w:p>
    <w:p w14:paraId="3CBF4F10" w14:textId="77777777" w:rsidR="008B769A" w:rsidRDefault="008B769A" w:rsidP="008B769A">
      <w:pPr>
        <w:pStyle w:val="ListParagraph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248E22C" w14:textId="77777777" w:rsidR="00F86EF7" w:rsidRDefault="00F86EF7" w:rsidP="00F00D7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Visibility </w:t>
      </w:r>
    </w:p>
    <w:p w14:paraId="11195ECB" w14:textId="77777777" w:rsidR="00F86EF7" w:rsidRDefault="00F86EF7" w:rsidP="00F00D7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Naming Conventions</w:t>
      </w:r>
    </w:p>
    <w:p w14:paraId="15565D0D" w14:textId="77777777" w:rsidR="00F86EF7" w:rsidRPr="00E43C39" w:rsidRDefault="00F86EF7" w:rsidP="00F00D7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Type Conversions</w:t>
      </w:r>
    </w:p>
    <w:p w14:paraId="2D3C8441" w14:textId="77777777" w:rsidR="00F86EF7" w:rsidRDefault="00E43C39" w:rsidP="00F86EF7">
      <w:pPr>
        <w:ind w:left="360"/>
        <w:jc w:val="center"/>
        <w:rPr>
          <w:rFonts w:ascii="American Typewriter" w:hAnsi="American Typewriter" w:cs="Times New Roman"/>
          <w:color w:val="00B050"/>
          <w:sz w:val="32"/>
          <w:szCs w:val="32"/>
        </w:rPr>
      </w:pPr>
      <w:r w:rsidRPr="00E43C39">
        <w:rPr>
          <w:rFonts w:ascii="American Typewriter" w:hAnsi="American Typewriter" w:cs="Times New Roman"/>
          <w:color w:val="00B050"/>
          <w:sz w:val="32"/>
          <w:szCs w:val="32"/>
        </w:rPr>
        <w:t>Summary</w:t>
      </w:r>
    </w:p>
    <w:p w14:paraId="05AA84DD" w14:textId="77777777" w:rsidR="00E43C39" w:rsidRPr="00E43C39" w:rsidRDefault="00E43C39" w:rsidP="00E43C39">
      <w:pPr>
        <w:ind w:left="360"/>
        <w:rPr>
          <w:rFonts w:ascii="American Typewriter" w:hAnsi="American Typewriter" w:cs="Times New Roman"/>
          <w:color w:val="000000" w:themeColor="text1"/>
          <w:sz w:val="32"/>
          <w:szCs w:val="32"/>
        </w:rPr>
      </w:pPr>
    </w:p>
    <w:p w14:paraId="79B7BE31" w14:textId="77777777" w:rsidR="00F86EF7" w:rsidRDefault="00E43C39" w:rsidP="00F00D7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Cannot redeclare variables but can shadow them. </w:t>
      </w:r>
    </w:p>
    <w:p w14:paraId="19084894" w14:textId="77777777" w:rsidR="00E43C39" w:rsidRDefault="00E43C39" w:rsidP="00F00D7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All variables must be used</w:t>
      </w:r>
    </w:p>
    <w:p w14:paraId="6DD50318" w14:textId="77777777" w:rsidR="00E43C39" w:rsidRDefault="00E43C39" w:rsidP="00F00D7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Visibility rules</w:t>
      </w:r>
    </w:p>
    <w:p w14:paraId="1FE4ABCD" w14:textId="77777777" w:rsidR="00E43C39" w:rsidRDefault="00E43C39" w:rsidP="00F00D77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Lower case first letter for package scope</w:t>
      </w:r>
    </w:p>
    <w:p w14:paraId="229FA985" w14:textId="77777777" w:rsidR="00E43C39" w:rsidRDefault="00E43C39" w:rsidP="00F00D77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Upper case first letter to export globally</w:t>
      </w:r>
    </w:p>
    <w:p w14:paraId="6237292F" w14:textId="77777777" w:rsidR="00E43C39" w:rsidRDefault="00E43C39" w:rsidP="00F00D77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No private scope</w:t>
      </w:r>
    </w:p>
    <w:p w14:paraId="7933D00E" w14:textId="77777777" w:rsidR="00E43C39" w:rsidRDefault="00E43C39" w:rsidP="00F00D7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Naming conventions</w:t>
      </w:r>
    </w:p>
    <w:p w14:paraId="53C19D13" w14:textId="77777777" w:rsidR="00E43C39" w:rsidRDefault="00E43C39" w:rsidP="00F00D77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Pascal (uppercase first letter) or camelCase</w:t>
      </w:r>
    </w:p>
    <w:p w14:paraId="45B3C2A2" w14:textId="77777777" w:rsidR="00E43C39" w:rsidRDefault="00E43C39" w:rsidP="00F00D77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Capitalize acronyms (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HTTP,URL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1C3EADCD" w14:textId="77777777" w:rsidR="00E43C39" w:rsidRDefault="00E43C39" w:rsidP="00F00D77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As short as reasonable</w:t>
      </w:r>
    </w:p>
    <w:p w14:paraId="2B9E48FF" w14:textId="77777777" w:rsidR="00E43C39" w:rsidRPr="00E43C39" w:rsidRDefault="00E43C39" w:rsidP="00F00D77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Longer names for longer use</w:t>
      </w:r>
    </w:p>
    <w:p w14:paraId="726328F6" w14:textId="77777777" w:rsidR="00F86EF7" w:rsidRDefault="00E43C39" w:rsidP="00F00D7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Type Conversions</w:t>
      </w:r>
    </w:p>
    <w:p w14:paraId="61276CC3" w14:textId="77777777" w:rsidR="00E43C39" w:rsidRDefault="00E43C39" w:rsidP="00F00D77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DestinationType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(variable)</w:t>
      </w:r>
    </w:p>
    <w:p w14:paraId="4084575F" w14:textId="77777777" w:rsidR="00E43C39" w:rsidRPr="00E43C39" w:rsidRDefault="00E43C39" w:rsidP="00F00D77">
      <w:pPr>
        <w:pStyle w:val="ListParagraph"/>
        <w:numPr>
          <w:ilvl w:val="1"/>
          <w:numId w:val="1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Use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strconv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package for strings</w:t>
      </w:r>
    </w:p>
    <w:p w14:paraId="3018ABE2" w14:textId="77777777" w:rsidR="00F86EF7" w:rsidRDefault="00F86EF7" w:rsidP="00F86EF7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D86C4CF" w14:textId="77777777" w:rsidR="00F86EF7" w:rsidRDefault="00F86EF7" w:rsidP="00F86EF7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6390C84" w14:textId="77777777" w:rsidR="00F86EF7" w:rsidRDefault="00E43C39" w:rsidP="00E43C39">
      <w:pPr>
        <w:ind w:left="360"/>
        <w:jc w:val="center"/>
        <w:rPr>
          <w:rFonts w:ascii="American Typewriter" w:hAnsi="American Typewriter" w:cs="Times New Roman"/>
          <w:color w:val="00B050"/>
          <w:sz w:val="32"/>
          <w:szCs w:val="32"/>
        </w:rPr>
      </w:pPr>
      <w:r w:rsidRPr="00E43C39">
        <w:rPr>
          <w:rFonts w:ascii="American Typewriter" w:hAnsi="American Typewriter" w:cs="Times New Roman"/>
          <w:color w:val="00B050"/>
          <w:sz w:val="32"/>
          <w:szCs w:val="32"/>
        </w:rPr>
        <w:t>Primitives Agenda</w:t>
      </w:r>
    </w:p>
    <w:p w14:paraId="05A2238F" w14:textId="77777777" w:rsidR="00E43C39" w:rsidRDefault="00E43C39" w:rsidP="00F00D7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Boolean Types</w:t>
      </w:r>
    </w:p>
    <w:p w14:paraId="383AE550" w14:textId="77777777" w:rsidR="00E43C39" w:rsidRDefault="000662E3" w:rsidP="00F00D77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== to compare items</w:t>
      </w:r>
    </w:p>
    <w:p w14:paraId="467C0906" w14:textId="77777777" w:rsidR="000662E3" w:rsidRPr="000662E3" w:rsidRDefault="000662E3" w:rsidP="00F00D77">
      <w:pPr>
        <w:pStyle w:val="ListParagraph"/>
        <w:numPr>
          <w:ilvl w:val="0"/>
          <w:numId w:val="13"/>
        </w:numPr>
        <w:shd w:val="clear" w:color="auto" w:fill="111111"/>
        <w:spacing w:after="0" w:line="270" w:lineRule="atLeast"/>
        <w:rPr>
          <w:rFonts w:ascii="Menlo" w:eastAsia="Times New Roman" w:hAnsi="Menlo" w:cs="Menlo"/>
          <w:color w:val="EEEEEE"/>
          <w:sz w:val="18"/>
          <w:szCs w:val="18"/>
          <w:lang w:eastAsia="en-US"/>
        </w:rPr>
      </w:pPr>
      <w:proofErr w:type="gramStart"/>
      <w:r w:rsidRPr="000662E3">
        <w:rPr>
          <w:rFonts w:ascii="Menlo" w:eastAsia="Times New Roman" w:hAnsi="Menlo" w:cs="Menlo"/>
          <w:color w:val="77BBEE"/>
          <w:sz w:val="18"/>
          <w:szCs w:val="18"/>
          <w:lang w:eastAsia="en-US"/>
        </w:rPr>
        <w:t>n</w:t>
      </w:r>
      <w:r w:rsidRPr="000662E3">
        <w:rPr>
          <w:rFonts w:ascii="Menlo" w:eastAsia="Times New Roman" w:hAnsi="Menlo" w:cs="Menlo"/>
          <w:color w:val="EEEEEE"/>
          <w:sz w:val="18"/>
          <w:szCs w:val="18"/>
          <w:lang w:eastAsia="en-US"/>
        </w:rPr>
        <w:t xml:space="preserve"> :</w:t>
      </w:r>
      <w:proofErr w:type="gramEnd"/>
      <w:r w:rsidRPr="000662E3">
        <w:rPr>
          <w:rFonts w:ascii="Menlo" w:eastAsia="Times New Roman" w:hAnsi="Menlo" w:cs="Menlo"/>
          <w:color w:val="EEEEEE"/>
          <w:sz w:val="18"/>
          <w:szCs w:val="18"/>
          <w:lang w:eastAsia="en-US"/>
        </w:rPr>
        <w:t xml:space="preserve">= </w:t>
      </w:r>
      <w:r w:rsidRPr="000662E3">
        <w:rPr>
          <w:rFonts w:ascii="Menlo" w:eastAsia="Times New Roman" w:hAnsi="Menlo" w:cs="Menlo"/>
          <w:color w:val="3377CC"/>
          <w:sz w:val="18"/>
          <w:szCs w:val="18"/>
          <w:lang w:eastAsia="en-US"/>
        </w:rPr>
        <w:t>1</w:t>
      </w:r>
      <w:r w:rsidRPr="000662E3">
        <w:rPr>
          <w:rFonts w:ascii="Menlo" w:eastAsia="Times New Roman" w:hAnsi="Menlo" w:cs="Menlo"/>
          <w:color w:val="EEEEEE"/>
          <w:sz w:val="18"/>
          <w:szCs w:val="18"/>
          <w:lang w:eastAsia="en-US"/>
        </w:rPr>
        <w:t xml:space="preserve"> ==</w:t>
      </w:r>
      <w:r w:rsidRPr="000662E3">
        <w:rPr>
          <w:rFonts w:ascii="Menlo" w:eastAsia="Times New Roman" w:hAnsi="Menlo" w:cs="Menlo"/>
          <w:color w:val="3377CC"/>
          <w:sz w:val="18"/>
          <w:szCs w:val="18"/>
          <w:lang w:eastAsia="en-US"/>
        </w:rPr>
        <w:t>1</w:t>
      </w:r>
    </w:p>
    <w:p w14:paraId="1F7318A7" w14:textId="77777777" w:rsidR="000662E3" w:rsidRPr="000662E3" w:rsidRDefault="000662E3" w:rsidP="00F00D77">
      <w:pPr>
        <w:pStyle w:val="ListParagraph"/>
        <w:numPr>
          <w:ilvl w:val="0"/>
          <w:numId w:val="13"/>
        </w:numPr>
        <w:shd w:val="clear" w:color="auto" w:fill="111111"/>
        <w:spacing w:after="0" w:line="270" w:lineRule="atLeast"/>
        <w:rPr>
          <w:rFonts w:ascii="Menlo" w:eastAsia="Times New Roman" w:hAnsi="Menlo" w:cs="Menlo"/>
          <w:color w:val="EEEEEE"/>
          <w:sz w:val="18"/>
          <w:szCs w:val="18"/>
          <w:lang w:eastAsia="en-US"/>
        </w:rPr>
      </w:pPr>
      <w:proofErr w:type="gramStart"/>
      <w:r w:rsidRPr="000662E3">
        <w:rPr>
          <w:rFonts w:ascii="Menlo" w:eastAsia="Times New Roman" w:hAnsi="Menlo" w:cs="Menlo"/>
          <w:color w:val="77BBEE"/>
          <w:sz w:val="18"/>
          <w:szCs w:val="18"/>
          <w:lang w:eastAsia="en-US"/>
        </w:rPr>
        <w:t>m</w:t>
      </w:r>
      <w:r w:rsidRPr="000662E3">
        <w:rPr>
          <w:rFonts w:ascii="Menlo" w:eastAsia="Times New Roman" w:hAnsi="Menlo" w:cs="Menlo"/>
          <w:color w:val="EEEEEE"/>
          <w:sz w:val="18"/>
          <w:szCs w:val="18"/>
          <w:lang w:eastAsia="en-US"/>
        </w:rPr>
        <w:t xml:space="preserve"> :</w:t>
      </w:r>
      <w:proofErr w:type="gramEnd"/>
      <w:r w:rsidRPr="000662E3">
        <w:rPr>
          <w:rFonts w:ascii="Menlo" w:eastAsia="Times New Roman" w:hAnsi="Menlo" w:cs="Menlo"/>
          <w:color w:val="EEEEEE"/>
          <w:sz w:val="18"/>
          <w:szCs w:val="18"/>
          <w:lang w:eastAsia="en-US"/>
        </w:rPr>
        <w:t xml:space="preserve">= </w:t>
      </w:r>
      <w:r w:rsidRPr="000662E3">
        <w:rPr>
          <w:rFonts w:ascii="Menlo" w:eastAsia="Times New Roman" w:hAnsi="Menlo" w:cs="Menlo"/>
          <w:color w:val="3377CC"/>
          <w:sz w:val="18"/>
          <w:szCs w:val="18"/>
          <w:lang w:eastAsia="en-US"/>
        </w:rPr>
        <w:t>1</w:t>
      </w:r>
      <w:r w:rsidRPr="000662E3">
        <w:rPr>
          <w:rFonts w:ascii="Menlo" w:eastAsia="Times New Roman" w:hAnsi="Menlo" w:cs="Menlo"/>
          <w:color w:val="EEEEEE"/>
          <w:sz w:val="18"/>
          <w:szCs w:val="18"/>
          <w:lang w:eastAsia="en-US"/>
        </w:rPr>
        <w:t xml:space="preserve"> ==</w:t>
      </w:r>
      <w:r w:rsidRPr="000662E3">
        <w:rPr>
          <w:rFonts w:ascii="Menlo" w:eastAsia="Times New Roman" w:hAnsi="Menlo" w:cs="Menlo"/>
          <w:color w:val="3377CC"/>
          <w:sz w:val="18"/>
          <w:szCs w:val="18"/>
          <w:lang w:eastAsia="en-US"/>
        </w:rPr>
        <w:t>2</w:t>
      </w:r>
    </w:p>
    <w:p w14:paraId="1D85809B" w14:textId="77777777" w:rsidR="000662E3" w:rsidRPr="000662E3" w:rsidRDefault="000662E3" w:rsidP="00F00D77">
      <w:pPr>
        <w:pStyle w:val="ListParagraph"/>
        <w:numPr>
          <w:ilvl w:val="0"/>
          <w:numId w:val="13"/>
        </w:numPr>
        <w:shd w:val="clear" w:color="auto" w:fill="111111"/>
        <w:spacing w:after="0" w:line="270" w:lineRule="atLeast"/>
        <w:rPr>
          <w:rFonts w:ascii="Menlo" w:eastAsia="Times New Roman" w:hAnsi="Menlo" w:cs="Menlo"/>
          <w:color w:val="EEEEEE"/>
          <w:sz w:val="18"/>
          <w:szCs w:val="18"/>
          <w:lang w:eastAsia="en-US"/>
        </w:rPr>
      </w:pPr>
      <w:proofErr w:type="spellStart"/>
      <w:proofErr w:type="gramStart"/>
      <w:r w:rsidRPr="000662E3">
        <w:rPr>
          <w:rFonts w:ascii="Menlo" w:eastAsia="Times New Roman" w:hAnsi="Menlo" w:cs="Menlo"/>
          <w:color w:val="EEEEEE"/>
          <w:sz w:val="18"/>
          <w:szCs w:val="18"/>
          <w:lang w:eastAsia="en-US"/>
        </w:rPr>
        <w:t>fmt.</w:t>
      </w:r>
      <w:r w:rsidRPr="000662E3">
        <w:rPr>
          <w:rFonts w:ascii="Menlo" w:eastAsia="Times New Roman" w:hAnsi="Menlo" w:cs="Menlo"/>
          <w:color w:val="99EEFF"/>
          <w:sz w:val="18"/>
          <w:szCs w:val="18"/>
          <w:lang w:eastAsia="en-US"/>
        </w:rPr>
        <w:t>Printf</w:t>
      </w:r>
      <w:proofErr w:type="spellEnd"/>
      <w:proofErr w:type="gramEnd"/>
      <w:r w:rsidRPr="000662E3">
        <w:rPr>
          <w:rFonts w:ascii="Menlo" w:eastAsia="Times New Roman" w:hAnsi="Menlo" w:cs="Menlo"/>
          <w:color w:val="EEEEEE"/>
          <w:sz w:val="18"/>
          <w:szCs w:val="18"/>
          <w:lang w:eastAsia="en-US"/>
        </w:rPr>
        <w:t>(</w:t>
      </w:r>
      <w:r w:rsidRPr="000662E3">
        <w:rPr>
          <w:rFonts w:ascii="Menlo" w:eastAsia="Times New Roman" w:hAnsi="Menlo" w:cs="Menlo"/>
          <w:color w:val="777777"/>
          <w:sz w:val="18"/>
          <w:szCs w:val="18"/>
          <w:lang w:eastAsia="en-US"/>
        </w:rPr>
        <w:t>"</w:t>
      </w:r>
      <w:r w:rsidRPr="000662E3">
        <w:rPr>
          <w:rFonts w:ascii="Menlo" w:eastAsia="Times New Roman" w:hAnsi="Menlo" w:cs="Menlo"/>
          <w:color w:val="3377CC"/>
          <w:sz w:val="18"/>
          <w:szCs w:val="18"/>
          <w:lang w:eastAsia="en-US"/>
        </w:rPr>
        <w:t>%</w:t>
      </w:r>
      <w:proofErr w:type="spellStart"/>
      <w:r w:rsidRPr="000662E3">
        <w:rPr>
          <w:rFonts w:ascii="Menlo" w:eastAsia="Times New Roman" w:hAnsi="Menlo" w:cs="Menlo"/>
          <w:color w:val="3377CC"/>
          <w:sz w:val="18"/>
          <w:szCs w:val="18"/>
          <w:lang w:eastAsia="en-US"/>
        </w:rPr>
        <w:t>v</w:t>
      </w:r>
      <w:r w:rsidRPr="000662E3">
        <w:rPr>
          <w:rFonts w:ascii="Menlo" w:eastAsia="Times New Roman" w:hAnsi="Menlo" w:cs="Menlo"/>
          <w:color w:val="77FF88"/>
          <w:sz w:val="18"/>
          <w:szCs w:val="18"/>
          <w:lang w:eastAsia="en-US"/>
        </w:rPr>
        <w:t>,</w:t>
      </w:r>
      <w:r w:rsidRPr="000662E3">
        <w:rPr>
          <w:rFonts w:ascii="Menlo" w:eastAsia="Times New Roman" w:hAnsi="Menlo" w:cs="Menlo"/>
          <w:color w:val="3377CC"/>
          <w:sz w:val="18"/>
          <w:szCs w:val="18"/>
          <w:lang w:eastAsia="en-US"/>
        </w:rPr>
        <w:t>%T</w:t>
      </w:r>
      <w:proofErr w:type="spellEnd"/>
      <w:r w:rsidRPr="000662E3">
        <w:rPr>
          <w:rFonts w:ascii="Menlo" w:eastAsia="Times New Roman" w:hAnsi="Menlo" w:cs="Menlo"/>
          <w:color w:val="777777"/>
          <w:sz w:val="18"/>
          <w:szCs w:val="18"/>
          <w:lang w:eastAsia="en-US"/>
        </w:rPr>
        <w:t>\n"</w:t>
      </w:r>
      <w:r w:rsidRPr="000662E3">
        <w:rPr>
          <w:rFonts w:ascii="Menlo" w:eastAsia="Times New Roman" w:hAnsi="Menlo" w:cs="Menlo"/>
          <w:color w:val="EEEEEE"/>
          <w:sz w:val="18"/>
          <w:szCs w:val="18"/>
          <w:lang w:eastAsia="en-US"/>
        </w:rPr>
        <w:t>,</w:t>
      </w:r>
      <w:proofErr w:type="spellStart"/>
      <w:r w:rsidRPr="000662E3">
        <w:rPr>
          <w:rFonts w:ascii="Menlo" w:eastAsia="Times New Roman" w:hAnsi="Menlo" w:cs="Menlo"/>
          <w:color w:val="77BBEE"/>
          <w:sz w:val="18"/>
          <w:szCs w:val="18"/>
          <w:lang w:eastAsia="en-US"/>
        </w:rPr>
        <w:t>n</w:t>
      </w:r>
      <w:r w:rsidRPr="000662E3">
        <w:rPr>
          <w:rFonts w:ascii="Menlo" w:eastAsia="Times New Roman" w:hAnsi="Menlo" w:cs="Menlo"/>
          <w:color w:val="EEEEEE"/>
          <w:sz w:val="18"/>
          <w:szCs w:val="18"/>
          <w:lang w:eastAsia="en-US"/>
        </w:rPr>
        <w:t>,</w:t>
      </w:r>
      <w:r w:rsidRPr="000662E3">
        <w:rPr>
          <w:rFonts w:ascii="Menlo" w:eastAsia="Times New Roman" w:hAnsi="Menlo" w:cs="Menlo"/>
          <w:color w:val="77BBEE"/>
          <w:sz w:val="18"/>
          <w:szCs w:val="18"/>
          <w:lang w:eastAsia="en-US"/>
        </w:rPr>
        <w:t>n</w:t>
      </w:r>
      <w:proofErr w:type="spellEnd"/>
      <w:r w:rsidRPr="000662E3">
        <w:rPr>
          <w:rFonts w:ascii="Menlo" w:eastAsia="Times New Roman" w:hAnsi="Menlo" w:cs="Menlo"/>
          <w:color w:val="EEEEEE"/>
          <w:sz w:val="18"/>
          <w:szCs w:val="18"/>
          <w:lang w:eastAsia="en-US"/>
        </w:rPr>
        <w:t>)</w:t>
      </w:r>
    </w:p>
    <w:p w14:paraId="25A38E28" w14:textId="77777777" w:rsidR="000662E3" w:rsidRPr="000662E3" w:rsidRDefault="000662E3" w:rsidP="00F00D77">
      <w:pPr>
        <w:pStyle w:val="ListParagraph"/>
        <w:numPr>
          <w:ilvl w:val="0"/>
          <w:numId w:val="13"/>
        </w:numPr>
        <w:shd w:val="clear" w:color="auto" w:fill="111111"/>
        <w:spacing w:after="0" w:line="270" w:lineRule="atLeast"/>
        <w:rPr>
          <w:rFonts w:ascii="Menlo" w:eastAsia="Times New Roman" w:hAnsi="Menlo" w:cs="Menlo"/>
          <w:color w:val="EEEEEE"/>
          <w:sz w:val="18"/>
          <w:szCs w:val="18"/>
          <w:lang w:eastAsia="en-US"/>
        </w:rPr>
      </w:pPr>
      <w:proofErr w:type="spellStart"/>
      <w:proofErr w:type="gramStart"/>
      <w:r w:rsidRPr="000662E3">
        <w:rPr>
          <w:rFonts w:ascii="Menlo" w:eastAsia="Times New Roman" w:hAnsi="Menlo" w:cs="Menlo"/>
          <w:color w:val="EEEEEE"/>
          <w:sz w:val="18"/>
          <w:szCs w:val="18"/>
          <w:lang w:eastAsia="en-US"/>
        </w:rPr>
        <w:t>fmt.</w:t>
      </w:r>
      <w:r w:rsidRPr="000662E3">
        <w:rPr>
          <w:rFonts w:ascii="Menlo" w:eastAsia="Times New Roman" w:hAnsi="Menlo" w:cs="Menlo"/>
          <w:color w:val="99EEFF"/>
          <w:sz w:val="18"/>
          <w:szCs w:val="18"/>
          <w:lang w:eastAsia="en-US"/>
        </w:rPr>
        <w:t>Printf</w:t>
      </w:r>
      <w:proofErr w:type="spellEnd"/>
      <w:proofErr w:type="gramEnd"/>
      <w:r w:rsidRPr="000662E3">
        <w:rPr>
          <w:rFonts w:ascii="Menlo" w:eastAsia="Times New Roman" w:hAnsi="Menlo" w:cs="Menlo"/>
          <w:color w:val="EEEEEE"/>
          <w:sz w:val="18"/>
          <w:szCs w:val="18"/>
          <w:lang w:eastAsia="en-US"/>
        </w:rPr>
        <w:t>(</w:t>
      </w:r>
      <w:r w:rsidRPr="000662E3">
        <w:rPr>
          <w:rFonts w:ascii="Menlo" w:eastAsia="Times New Roman" w:hAnsi="Menlo" w:cs="Menlo"/>
          <w:color w:val="777777"/>
          <w:sz w:val="18"/>
          <w:szCs w:val="18"/>
          <w:lang w:eastAsia="en-US"/>
        </w:rPr>
        <w:t>"</w:t>
      </w:r>
      <w:r w:rsidRPr="000662E3">
        <w:rPr>
          <w:rFonts w:ascii="Menlo" w:eastAsia="Times New Roman" w:hAnsi="Menlo" w:cs="Menlo"/>
          <w:color w:val="3377CC"/>
          <w:sz w:val="18"/>
          <w:szCs w:val="18"/>
          <w:lang w:eastAsia="en-US"/>
        </w:rPr>
        <w:t>%</w:t>
      </w:r>
      <w:proofErr w:type="spellStart"/>
      <w:r w:rsidRPr="000662E3">
        <w:rPr>
          <w:rFonts w:ascii="Menlo" w:eastAsia="Times New Roman" w:hAnsi="Menlo" w:cs="Menlo"/>
          <w:color w:val="3377CC"/>
          <w:sz w:val="18"/>
          <w:szCs w:val="18"/>
          <w:lang w:eastAsia="en-US"/>
        </w:rPr>
        <w:t>v</w:t>
      </w:r>
      <w:r w:rsidRPr="000662E3">
        <w:rPr>
          <w:rFonts w:ascii="Menlo" w:eastAsia="Times New Roman" w:hAnsi="Menlo" w:cs="Menlo"/>
          <w:color w:val="77FF88"/>
          <w:sz w:val="18"/>
          <w:szCs w:val="18"/>
          <w:lang w:eastAsia="en-US"/>
        </w:rPr>
        <w:t>,</w:t>
      </w:r>
      <w:r w:rsidRPr="000662E3">
        <w:rPr>
          <w:rFonts w:ascii="Menlo" w:eastAsia="Times New Roman" w:hAnsi="Menlo" w:cs="Menlo"/>
          <w:color w:val="3377CC"/>
          <w:sz w:val="18"/>
          <w:szCs w:val="18"/>
          <w:lang w:eastAsia="en-US"/>
        </w:rPr>
        <w:t>%T</w:t>
      </w:r>
      <w:proofErr w:type="spellEnd"/>
      <w:r w:rsidRPr="000662E3">
        <w:rPr>
          <w:rFonts w:ascii="Menlo" w:eastAsia="Times New Roman" w:hAnsi="Menlo" w:cs="Menlo"/>
          <w:color w:val="777777"/>
          <w:sz w:val="18"/>
          <w:szCs w:val="18"/>
          <w:lang w:eastAsia="en-US"/>
        </w:rPr>
        <w:t>\n"</w:t>
      </w:r>
      <w:r w:rsidRPr="000662E3">
        <w:rPr>
          <w:rFonts w:ascii="Menlo" w:eastAsia="Times New Roman" w:hAnsi="Menlo" w:cs="Menlo"/>
          <w:color w:val="EEEEEE"/>
          <w:sz w:val="18"/>
          <w:szCs w:val="18"/>
          <w:lang w:eastAsia="en-US"/>
        </w:rPr>
        <w:t>,</w:t>
      </w:r>
      <w:proofErr w:type="spellStart"/>
      <w:r w:rsidRPr="000662E3">
        <w:rPr>
          <w:rFonts w:ascii="Menlo" w:eastAsia="Times New Roman" w:hAnsi="Menlo" w:cs="Menlo"/>
          <w:color w:val="77BBEE"/>
          <w:sz w:val="18"/>
          <w:szCs w:val="18"/>
          <w:lang w:eastAsia="en-US"/>
        </w:rPr>
        <w:t>m</w:t>
      </w:r>
      <w:r w:rsidRPr="000662E3">
        <w:rPr>
          <w:rFonts w:ascii="Menlo" w:eastAsia="Times New Roman" w:hAnsi="Menlo" w:cs="Menlo"/>
          <w:color w:val="EEEEEE"/>
          <w:sz w:val="18"/>
          <w:szCs w:val="18"/>
          <w:lang w:eastAsia="en-US"/>
        </w:rPr>
        <w:t>,</w:t>
      </w:r>
      <w:r w:rsidRPr="000662E3">
        <w:rPr>
          <w:rFonts w:ascii="Menlo" w:eastAsia="Times New Roman" w:hAnsi="Menlo" w:cs="Menlo"/>
          <w:color w:val="77BBEE"/>
          <w:sz w:val="18"/>
          <w:szCs w:val="18"/>
          <w:lang w:eastAsia="en-US"/>
        </w:rPr>
        <w:t>m</w:t>
      </w:r>
      <w:proofErr w:type="spellEnd"/>
      <w:r w:rsidRPr="000662E3">
        <w:rPr>
          <w:rFonts w:ascii="Menlo" w:eastAsia="Times New Roman" w:hAnsi="Menlo" w:cs="Menlo"/>
          <w:color w:val="EEEEEE"/>
          <w:sz w:val="18"/>
          <w:szCs w:val="18"/>
          <w:lang w:eastAsia="en-US"/>
        </w:rPr>
        <w:t xml:space="preserve">) </w:t>
      </w:r>
    </w:p>
    <w:p w14:paraId="0E9151D3" w14:textId="77777777" w:rsidR="000662E3" w:rsidRDefault="000662E3" w:rsidP="00F00D77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(Var n bool = true) to set the datatype as a Boolean </w:t>
      </w:r>
    </w:p>
    <w:p w14:paraId="77FCD574" w14:textId="77777777" w:rsidR="000662E3" w:rsidRPr="000662E3" w:rsidRDefault="000662E3" w:rsidP="00F00D77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662E3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Whenever you initialize a variable without stating the bool value it = false</w:t>
      </w:r>
    </w:p>
    <w:p w14:paraId="3995C01F" w14:textId="77777777" w:rsidR="000662E3" w:rsidRDefault="00E43C39" w:rsidP="00F00D7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Numeric Types</w:t>
      </w:r>
    </w:p>
    <w:p w14:paraId="40F83E34" w14:textId="77777777" w:rsidR="000662E3" w:rsidRDefault="000662E3" w:rsidP="000662E3">
      <w:pPr>
        <w:pStyle w:val="ListParagraph"/>
        <w:ind w:left="63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Int8: goes from -128 to 127</w:t>
      </w:r>
    </w:p>
    <w:p w14:paraId="0E771BAC" w14:textId="77777777" w:rsidR="000662E3" w:rsidRDefault="000662E3" w:rsidP="000662E3">
      <w:pPr>
        <w:pStyle w:val="ListParagraph"/>
        <w:ind w:left="63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Int16: goes from -32768 to 32,767</w:t>
      </w:r>
    </w:p>
    <w:p w14:paraId="0A6D539B" w14:textId="77777777" w:rsidR="000662E3" w:rsidRDefault="000662E3" w:rsidP="000662E3">
      <w:pPr>
        <w:pStyle w:val="ListParagraph"/>
        <w:ind w:left="63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Int32:</w:t>
      </w:r>
      <w:r w:rsidRPr="000662E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goes from -2,147,483,648 to 2,147,483,648</w:t>
      </w:r>
    </w:p>
    <w:p w14:paraId="1F2D04AD" w14:textId="77777777" w:rsidR="00E2572B" w:rsidRDefault="000662E3" w:rsidP="000662E3">
      <w:pPr>
        <w:pStyle w:val="ListParagraph"/>
        <w:ind w:left="63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Int64:</w:t>
      </w:r>
      <w:r w:rsidRPr="000662E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goes from -9,223,372,036,854,775,808 to 9,223,372,036,854,775,808</w:t>
      </w:r>
    </w:p>
    <w:p w14:paraId="1D193080" w14:textId="77777777" w:rsidR="00E43C39" w:rsidRDefault="00E2572B" w:rsidP="000662E3">
      <w:pPr>
        <w:pStyle w:val="ListParagraph"/>
        <w:ind w:left="63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Any other larger numbers need to use the big package. </w:t>
      </w:r>
      <w:r w:rsidR="000662E3"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 w:rsidR="000662E3" w:rsidRPr="000662E3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60B2460" wp14:editId="547F53EF">
            <wp:extent cx="5791200" cy="1866900"/>
            <wp:effectExtent l="0" t="0" r="0" b="0"/>
            <wp:docPr id="1" name="Picture 1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65532" w14:textId="77777777" w:rsidR="00601028" w:rsidRDefault="00601028" w:rsidP="000662E3">
      <w:pPr>
        <w:pStyle w:val="ListParagraph"/>
        <w:ind w:left="63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Float 32bits: </w:t>
      </w:r>
      <w:r w:rsidRPr="00601028">
        <w:rPr>
          <w:rFonts w:ascii="Times New Roman" w:hAnsi="Times New Roman" w:cs="Times New Roman"/>
          <w:color w:val="000000" w:themeColor="text1"/>
          <w:sz w:val="24"/>
          <w:szCs w:val="24"/>
        </w:rPr>
        <w:t>-3.4E+38 to +3.4E+38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about 7 decimal digits</w:t>
      </w:r>
    </w:p>
    <w:p w14:paraId="72DF4FEE" w14:textId="77777777" w:rsidR="00601028" w:rsidRDefault="00601028" w:rsidP="000662E3">
      <w:pPr>
        <w:pStyle w:val="ListParagraph"/>
        <w:ind w:left="63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Float54 bits: </w:t>
      </w:r>
      <w:r w:rsidRPr="00601028">
        <w:rPr>
          <w:rFonts w:ascii="Times New Roman" w:hAnsi="Times New Roman" w:cs="Times New Roman"/>
          <w:color w:val="000000" w:themeColor="text1"/>
          <w:sz w:val="24"/>
          <w:szCs w:val="24"/>
        </w:rPr>
        <w:t>-1.7E+308 to +1.7E+308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about 16 decimal digits</w:t>
      </w:r>
    </w:p>
    <w:p w14:paraId="7C0A4575" w14:textId="77777777" w:rsidR="00601028" w:rsidRDefault="00601028" w:rsidP="000662E3">
      <w:pPr>
        <w:pStyle w:val="ListParagraph"/>
        <w:ind w:left="63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179E34" w14:textId="77777777" w:rsidR="00E43C39" w:rsidRDefault="00E43C39" w:rsidP="00F00D77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Integers</w:t>
      </w:r>
      <w:r w:rsidR="00E2572B">
        <w:rPr>
          <w:rFonts w:ascii="Times New Roman" w:hAnsi="Times New Roman" w:cs="Times New Roman"/>
          <w:color w:val="000000" w:themeColor="text1"/>
          <w:sz w:val="24"/>
          <w:szCs w:val="24"/>
        </w:rPr>
        <w:t>: Uint8,16,32</w:t>
      </w:r>
      <w:r w:rsidR="0060102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unsure int</w:t>
      </w:r>
    </w:p>
    <w:p w14:paraId="721CFEBD" w14:textId="77777777" w:rsidR="00E2572B" w:rsidRDefault="00E2572B" w:rsidP="00F00D77">
      <w:pPr>
        <w:pStyle w:val="ListParagraph"/>
        <w:numPr>
          <w:ilvl w:val="2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Subtract = - </w:t>
      </w:r>
    </w:p>
    <w:p w14:paraId="5D658E4C" w14:textId="77777777" w:rsidR="00E2572B" w:rsidRDefault="00E2572B" w:rsidP="00F00D77">
      <w:pPr>
        <w:pStyle w:val="ListParagraph"/>
        <w:numPr>
          <w:ilvl w:val="2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Divide = /</w:t>
      </w:r>
    </w:p>
    <w:p w14:paraId="1C10DA58" w14:textId="77777777" w:rsidR="00E2572B" w:rsidRDefault="00E2572B" w:rsidP="00F00D77">
      <w:pPr>
        <w:pStyle w:val="ListParagraph"/>
        <w:numPr>
          <w:ilvl w:val="2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Add = +</w:t>
      </w:r>
    </w:p>
    <w:p w14:paraId="4D95288D" w14:textId="77777777" w:rsidR="00E2572B" w:rsidRDefault="00E2572B" w:rsidP="00F00D77">
      <w:pPr>
        <w:pStyle w:val="ListParagraph"/>
        <w:numPr>
          <w:ilvl w:val="2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% = remainder</w:t>
      </w:r>
    </w:p>
    <w:p w14:paraId="6E41871B" w14:textId="77777777" w:rsidR="00E2572B" w:rsidRDefault="00E2572B" w:rsidP="00F00D77">
      <w:pPr>
        <w:pStyle w:val="ListParagraph"/>
        <w:numPr>
          <w:ilvl w:val="2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Cannot do math on mitch match int types. Will have to convert integer to the same type.</w:t>
      </w:r>
    </w:p>
    <w:p w14:paraId="62E90780" w14:textId="77777777" w:rsidR="00E2572B" w:rsidRDefault="00E2572B" w:rsidP="00F00D77">
      <w:pPr>
        <w:pStyle w:val="ListParagraph"/>
        <w:numPr>
          <w:ilvl w:val="2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&amp; and adds the items using binary: </w:t>
      </w:r>
      <w:r w:rsidRPr="00E2572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10 = 1010(in binary) 3 = 0011(binary)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add them and get 0010 which is 2</w:t>
      </w:r>
    </w:p>
    <w:p w14:paraId="20D19A89" w14:textId="77777777" w:rsidR="00E2572B" w:rsidRDefault="00E2572B" w:rsidP="00F00D77">
      <w:pPr>
        <w:pStyle w:val="ListParagraph"/>
        <w:numPr>
          <w:ilvl w:val="2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2572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|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or which means if one or the other </w:t>
      </w:r>
      <w:r w:rsidR="00601028">
        <w:rPr>
          <w:rFonts w:ascii="Times New Roman" w:hAnsi="Times New Roman" w:cs="Times New Roman"/>
          <w:color w:val="000000" w:themeColor="text1"/>
          <w:sz w:val="24"/>
          <w:szCs w:val="24"/>
        </w:rPr>
        <w:t>has a bit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set 10 | 3 = 1011</w:t>
      </w:r>
      <w:r w:rsidR="00F451D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which is 11</w:t>
      </w:r>
    </w:p>
    <w:p w14:paraId="242235DD" w14:textId="77777777" w:rsidR="00E2572B" w:rsidRDefault="00E2572B" w:rsidP="00F00D77">
      <w:pPr>
        <w:pStyle w:val="ListParagraph"/>
        <w:numPr>
          <w:ilvl w:val="2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2572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^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exclusive or means one or other has a </w:t>
      </w:r>
      <w:r w:rsidR="00601028">
        <w:rPr>
          <w:rFonts w:ascii="Times New Roman" w:hAnsi="Times New Roman" w:cs="Times New Roman"/>
          <w:color w:val="000000" w:themeColor="text1"/>
          <w:sz w:val="24"/>
          <w:szCs w:val="24"/>
        </w:rPr>
        <w:t>bit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F451D5">
        <w:rPr>
          <w:rFonts w:ascii="Times New Roman" w:hAnsi="Times New Roman" w:cs="Times New Roman"/>
          <w:color w:val="000000" w:themeColor="text1"/>
          <w:sz w:val="24"/>
          <w:szCs w:val="24"/>
        </w:rPr>
        <w:t>set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10 ^ 3 = 1001</w:t>
      </w:r>
      <w:r w:rsidR="00F451D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which is 9 </w:t>
      </w:r>
    </w:p>
    <w:p w14:paraId="4F792CAF" w14:textId="77777777" w:rsidR="00E2572B" w:rsidRDefault="00E2572B" w:rsidP="00F00D77">
      <w:pPr>
        <w:pStyle w:val="ListParagraph"/>
        <w:numPr>
          <w:ilvl w:val="2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2572B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&amp;^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= </w:t>
      </w:r>
      <w:r w:rsidR="00F451D5">
        <w:rPr>
          <w:rFonts w:ascii="Times New Roman" w:hAnsi="Times New Roman" w:cs="Times New Roman"/>
          <w:color w:val="000000" w:themeColor="text1"/>
          <w:sz w:val="24"/>
          <w:szCs w:val="24"/>
        </w:rPr>
        <w:t>and not only true if neither of the numbers have the bit set. 10 &amp;^ 0100 which is 8</w:t>
      </w:r>
    </w:p>
    <w:p w14:paraId="76B427C3" w14:textId="77777777" w:rsidR="00F451D5" w:rsidRPr="00F451D5" w:rsidRDefault="00F451D5" w:rsidP="00F00D77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Bit shifting</w:t>
      </w:r>
    </w:p>
    <w:p w14:paraId="78665D25" w14:textId="77777777" w:rsidR="00F451D5" w:rsidRDefault="00F451D5" w:rsidP="00F00D77">
      <w:pPr>
        <w:pStyle w:val="ListParagraph"/>
        <w:numPr>
          <w:ilvl w:val="2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 := 8 also 2^3</w:t>
      </w:r>
    </w:p>
    <w:p w14:paraId="0A1057A5" w14:textId="77777777" w:rsidR="00F451D5" w:rsidRPr="00F451D5" w:rsidRDefault="00F451D5" w:rsidP="00F00D77">
      <w:pPr>
        <w:pStyle w:val="ListParagraph"/>
        <w:numPr>
          <w:ilvl w:val="2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A&lt;&lt;3 =64 2^3 * 2^3</w:t>
      </w:r>
      <w:r w:rsidR="006010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= 2^6 basically adding to the exponent = 64</w:t>
      </w:r>
    </w:p>
    <w:p w14:paraId="2FFF0A84" w14:textId="77777777" w:rsidR="00F451D5" w:rsidRPr="00E2572B" w:rsidRDefault="00F451D5" w:rsidP="00F00D77">
      <w:pPr>
        <w:pStyle w:val="ListParagraph"/>
        <w:numPr>
          <w:ilvl w:val="2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A&gt;&gt;3 = 1</w:t>
      </w:r>
      <w:r w:rsidR="00601028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take original number and divide it by however many we are shifting so 2^3 / 2^3 = 2^0 which = 0 </w:t>
      </w:r>
    </w:p>
    <w:p w14:paraId="66433EEB" w14:textId="77777777" w:rsidR="00E43C39" w:rsidRDefault="00E43C39" w:rsidP="00F00D77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Floating Point</w:t>
      </w:r>
    </w:p>
    <w:p w14:paraId="3CD1BCD3" w14:textId="77777777" w:rsidR="00E43C39" w:rsidRDefault="00E43C39" w:rsidP="00F00D77">
      <w:pPr>
        <w:pStyle w:val="ListParagraph"/>
        <w:numPr>
          <w:ilvl w:val="1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Complex numbers</w:t>
      </w:r>
    </w:p>
    <w:p w14:paraId="5545C35E" w14:textId="77777777" w:rsidR="00C9715E" w:rsidRDefault="00C9715E" w:rsidP="00F00D77">
      <w:pPr>
        <w:pStyle w:val="ListParagraph"/>
        <w:numPr>
          <w:ilvl w:val="2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Complex64 = </w:t>
      </w:r>
    </w:p>
    <w:p w14:paraId="7064C962" w14:textId="77777777" w:rsidR="00C9715E" w:rsidRDefault="00C9715E" w:rsidP="00F00D77">
      <w:pPr>
        <w:pStyle w:val="ListParagraph"/>
        <w:numPr>
          <w:ilvl w:val="2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Complex</w:t>
      </w:r>
      <w:r w:rsidR="00D0496C">
        <w:rPr>
          <w:rFonts w:ascii="Times New Roman" w:hAnsi="Times New Roman" w:cs="Times New Roman"/>
          <w:color w:val="000000" w:themeColor="text1"/>
          <w:sz w:val="24"/>
          <w:szCs w:val="24"/>
        </w:rPr>
        <w:t>1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28 =</w:t>
      </w:r>
    </w:p>
    <w:p w14:paraId="658EA571" w14:textId="77777777" w:rsidR="00C9715E" w:rsidRDefault="00D0496C" w:rsidP="00F00D77">
      <w:pPr>
        <w:pStyle w:val="ListParagraph"/>
        <w:numPr>
          <w:ilvl w:val="2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Go understands the I literal as an imaginary number</w:t>
      </w:r>
    </w:p>
    <w:p w14:paraId="2C6DCF2C" w14:textId="77777777" w:rsidR="00C9715E" w:rsidRDefault="00C9715E" w:rsidP="00F00D77">
      <w:pPr>
        <w:pStyle w:val="ListParagraph"/>
        <w:numPr>
          <w:ilvl w:val="2"/>
          <w:numId w:val="1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Imag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looks at the complex number you provide and pulls out</w:t>
      </w:r>
      <w:r w:rsidR="00D0496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real part or the imaginary part. </w:t>
      </w:r>
    </w:p>
    <w:p w14:paraId="0BB18CC6" w14:textId="77777777" w:rsidR="00E43C39" w:rsidRDefault="00E43C39" w:rsidP="00F00D77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Text Types</w:t>
      </w:r>
    </w:p>
    <w:p w14:paraId="35724DD7" w14:textId="77777777" w:rsidR="00D0496C" w:rsidRDefault="00D0496C" w:rsidP="00F00D77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String: any UTF8 character</w:t>
      </w:r>
    </w:p>
    <w:p w14:paraId="7D20F6A3" w14:textId="77777777" w:rsidR="00D0496C" w:rsidRDefault="00D0496C" w:rsidP="00F00D77">
      <w:pPr>
        <w:pStyle w:val="ListParagraph"/>
        <w:numPr>
          <w:ilvl w:val="2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Immutable </w:t>
      </w:r>
    </w:p>
    <w:p w14:paraId="74A2BAA1" w14:textId="77777777" w:rsidR="00D0496C" w:rsidRDefault="00D0496C" w:rsidP="00F00D77">
      <w:pPr>
        <w:pStyle w:val="ListParagraph"/>
        <w:numPr>
          <w:ilvl w:val="1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Byte</w:t>
      </w:r>
    </w:p>
    <w:p w14:paraId="21DEB697" w14:textId="77777777" w:rsidR="00D0496C" w:rsidRDefault="00D0496C" w:rsidP="00F00D77">
      <w:pPr>
        <w:pStyle w:val="ListParagraph"/>
        <w:numPr>
          <w:ilvl w:val="2"/>
          <w:numId w:val="1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Converting strings to the ascii value</w:t>
      </w:r>
    </w:p>
    <w:p w14:paraId="780F7B52" w14:textId="77777777" w:rsidR="005A4171" w:rsidRDefault="00D0496C" w:rsidP="00F00D7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</w:t>
      </w:r>
      <w:r w:rsidR="005A4171">
        <w:rPr>
          <w:rFonts w:ascii="Times New Roman" w:hAnsi="Times New Roman" w:cs="Times New Roman"/>
          <w:color w:val="000000" w:themeColor="text1"/>
          <w:sz w:val="24"/>
          <w:szCs w:val="24"/>
        </w:rPr>
        <w:t>u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n</w:t>
      </w:r>
      <w:r w:rsidR="005A4171">
        <w:rPr>
          <w:rFonts w:ascii="Times New Roman" w:hAnsi="Times New Roman" w:cs="Times New Roman"/>
          <w:color w:val="000000" w:themeColor="text1"/>
          <w:sz w:val="24"/>
          <w:szCs w:val="24"/>
        </w:rPr>
        <w:t>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are </w:t>
      </w:r>
      <w:r w:rsidR="005A417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set with single quotes </w:t>
      </w:r>
      <w:proofErr w:type="gramStart"/>
      <w:r w:rsidR="005A4171">
        <w:rPr>
          <w:rFonts w:ascii="Times New Roman" w:hAnsi="Times New Roman" w:cs="Times New Roman"/>
          <w:color w:val="000000" w:themeColor="text1"/>
          <w:sz w:val="24"/>
          <w:szCs w:val="24"/>
        </w:rPr>
        <w:t>R :</w:t>
      </w:r>
      <w:proofErr w:type="gramEnd"/>
      <w:r w:rsidR="005A417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 ‘s’ </w:t>
      </w:r>
    </w:p>
    <w:p w14:paraId="04FAE909" w14:textId="77777777" w:rsidR="005A4171" w:rsidRDefault="005A4171" w:rsidP="005A417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8CAB5A5" w14:textId="77777777" w:rsidR="005A4171" w:rsidRDefault="005A4171" w:rsidP="005A4171">
      <w:pPr>
        <w:jc w:val="center"/>
        <w:rPr>
          <w:rFonts w:ascii="American Typewriter" w:hAnsi="American Typewriter" w:cs="Times New Roman"/>
          <w:color w:val="00B050"/>
          <w:sz w:val="32"/>
          <w:szCs w:val="32"/>
        </w:rPr>
      </w:pPr>
      <w:r w:rsidRPr="005A4171">
        <w:rPr>
          <w:rFonts w:ascii="American Typewriter" w:hAnsi="American Typewriter" w:cs="Times New Roman"/>
          <w:color w:val="00B050"/>
          <w:sz w:val="32"/>
          <w:szCs w:val="32"/>
        </w:rPr>
        <w:t xml:space="preserve">Summary </w:t>
      </w:r>
    </w:p>
    <w:p w14:paraId="03A73756" w14:textId="77777777" w:rsidR="005A4171" w:rsidRPr="005A4171" w:rsidRDefault="005A4171" w:rsidP="00F00D7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4171">
        <w:rPr>
          <w:rFonts w:ascii="Times New Roman" w:hAnsi="Times New Roman" w:cs="Times New Roman"/>
          <w:color w:val="000000" w:themeColor="text1"/>
          <w:sz w:val="24"/>
          <w:szCs w:val="24"/>
        </w:rPr>
        <w:t>Boolean Type</w:t>
      </w:r>
    </w:p>
    <w:p w14:paraId="4102A127" w14:textId="77777777" w:rsidR="005A4171" w:rsidRPr="005A4171" w:rsidRDefault="005A4171" w:rsidP="00F00D77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4171">
        <w:rPr>
          <w:rFonts w:ascii="Times New Roman" w:hAnsi="Times New Roman" w:cs="Times New Roman"/>
          <w:color w:val="000000" w:themeColor="text1"/>
          <w:sz w:val="24"/>
          <w:szCs w:val="24"/>
        </w:rPr>
        <w:t>Values are true or false</w:t>
      </w:r>
    </w:p>
    <w:p w14:paraId="1CED36E0" w14:textId="77777777" w:rsidR="005A4171" w:rsidRPr="005A4171" w:rsidRDefault="005A4171" w:rsidP="00F00D77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4171">
        <w:rPr>
          <w:rFonts w:ascii="Times New Roman" w:hAnsi="Times New Roman" w:cs="Times New Roman"/>
          <w:color w:val="000000" w:themeColor="text1"/>
          <w:sz w:val="24"/>
          <w:szCs w:val="24"/>
        </w:rPr>
        <w:t>Not an alias for other types (e.g. int)</w:t>
      </w:r>
    </w:p>
    <w:p w14:paraId="535F03D1" w14:textId="77777777" w:rsidR="005A4171" w:rsidRPr="005A4171" w:rsidRDefault="005A4171" w:rsidP="00F00D77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4171">
        <w:rPr>
          <w:rFonts w:ascii="Times New Roman" w:hAnsi="Times New Roman" w:cs="Times New Roman"/>
          <w:color w:val="000000" w:themeColor="text1"/>
          <w:sz w:val="24"/>
          <w:szCs w:val="24"/>
        </w:rPr>
        <w:t>Zero value is false. If you initialize a Boolean and do not set true or false it is false</w:t>
      </w:r>
    </w:p>
    <w:p w14:paraId="7F225DF6" w14:textId="77777777" w:rsidR="005A4171" w:rsidRPr="005A4171" w:rsidRDefault="005A4171" w:rsidP="00F00D77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A4171">
        <w:rPr>
          <w:rFonts w:ascii="Times New Roman" w:hAnsi="Times New Roman" w:cs="Times New Roman"/>
          <w:color w:val="000000" w:themeColor="text1"/>
          <w:sz w:val="24"/>
          <w:szCs w:val="24"/>
        </w:rPr>
        <w:t>Numeric Types</w:t>
      </w:r>
    </w:p>
    <w:p w14:paraId="647B9BEE" w14:textId="77777777" w:rsidR="005A4171" w:rsidRPr="00390B83" w:rsidRDefault="005A4171" w:rsidP="00F00D77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0B83">
        <w:rPr>
          <w:rFonts w:ascii="Times New Roman" w:hAnsi="Times New Roman" w:cs="Times New Roman"/>
          <w:color w:val="000000" w:themeColor="text1"/>
          <w:sz w:val="24"/>
          <w:szCs w:val="24"/>
        </w:rPr>
        <w:t>Integers</w:t>
      </w:r>
    </w:p>
    <w:p w14:paraId="7519D326" w14:textId="77777777" w:rsidR="005A4171" w:rsidRPr="00390B83" w:rsidRDefault="005A4171" w:rsidP="00F00D77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0B83">
        <w:rPr>
          <w:rFonts w:ascii="Times New Roman" w:hAnsi="Times New Roman" w:cs="Times New Roman"/>
          <w:color w:val="000000" w:themeColor="text1"/>
          <w:sz w:val="24"/>
          <w:szCs w:val="24"/>
        </w:rPr>
        <w:t>Signed integers</w:t>
      </w:r>
    </w:p>
    <w:p w14:paraId="7AC642E6" w14:textId="77777777" w:rsidR="005A4171" w:rsidRPr="00390B83" w:rsidRDefault="005A4171" w:rsidP="00F00D77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0B83">
        <w:rPr>
          <w:rFonts w:ascii="Times New Roman" w:hAnsi="Times New Roman" w:cs="Times New Roman"/>
          <w:color w:val="000000" w:themeColor="text1"/>
          <w:sz w:val="24"/>
          <w:szCs w:val="24"/>
        </w:rPr>
        <w:t>Int type has varying size but min 32 bits</w:t>
      </w:r>
    </w:p>
    <w:p w14:paraId="2301798D" w14:textId="77777777" w:rsidR="005A4171" w:rsidRPr="00390B83" w:rsidRDefault="005A4171" w:rsidP="00F00D77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0B83">
        <w:rPr>
          <w:rFonts w:ascii="Times New Roman" w:hAnsi="Times New Roman" w:cs="Times New Roman"/>
          <w:color w:val="000000" w:themeColor="text1"/>
          <w:sz w:val="24"/>
          <w:szCs w:val="24"/>
        </w:rPr>
        <w:t>8bit (int8) through 64bit (int64)</w:t>
      </w:r>
    </w:p>
    <w:p w14:paraId="0AA0E3C7" w14:textId="77777777" w:rsidR="005A4171" w:rsidRPr="00390B83" w:rsidRDefault="005A4171" w:rsidP="00F00D77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0B83">
        <w:rPr>
          <w:rFonts w:ascii="Times New Roman" w:hAnsi="Times New Roman" w:cs="Times New Roman"/>
          <w:color w:val="000000" w:themeColor="text1"/>
          <w:sz w:val="24"/>
          <w:szCs w:val="24"/>
        </w:rPr>
        <w:t>Unsigned integers</w:t>
      </w:r>
    </w:p>
    <w:p w14:paraId="594EFCB1" w14:textId="77777777" w:rsidR="005A4171" w:rsidRPr="00390B83" w:rsidRDefault="005A4171" w:rsidP="00F00D77">
      <w:pPr>
        <w:pStyle w:val="ListParagraph"/>
        <w:numPr>
          <w:ilvl w:val="2"/>
          <w:numId w:val="1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0B8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Can only be positive </w:t>
      </w:r>
    </w:p>
    <w:p w14:paraId="4641035E" w14:textId="77777777" w:rsidR="005A4171" w:rsidRDefault="00390B83" w:rsidP="00F00D77">
      <w:pPr>
        <w:pStyle w:val="ListParagraph"/>
        <w:numPr>
          <w:ilvl w:val="2"/>
          <w:numId w:val="1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90B83">
        <w:rPr>
          <w:rFonts w:ascii="Times New Roman" w:hAnsi="Times New Roman" w:cs="Times New Roman"/>
          <w:color w:val="000000" w:themeColor="text1"/>
          <w:sz w:val="24"/>
          <w:szCs w:val="24"/>
        </w:rPr>
        <w:t>8bit (byte and unit8) through 32bit (uint32)</w:t>
      </w:r>
    </w:p>
    <w:p w14:paraId="472B0AA9" w14:textId="77777777" w:rsidR="007E602F" w:rsidRDefault="007E602F" w:rsidP="00F00D7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Floating point numbers</w:t>
      </w:r>
    </w:p>
    <w:p w14:paraId="5944C33E" w14:textId="77777777" w:rsidR="007E602F" w:rsidRDefault="007E602F" w:rsidP="00F00D77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Follow IEEE -754 standard </w:t>
      </w:r>
    </w:p>
    <w:p w14:paraId="3E031729" w14:textId="77777777" w:rsidR="007E602F" w:rsidRDefault="007E602F" w:rsidP="00F00D77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Zero value is 0</w:t>
      </w:r>
    </w:p>
    <w:p w14:paraId="179C607B" w14:textId="77777777" w:rsidR="007E602F" w:rsidRDefault="007E602F" w:rsidP="00F00D77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32 to 64 but versions</w:t>
      </w:r>
    </w:p>
    <w:p w14:paraId="652E0754" w14:textId="77777777" w:rsidR="00B51D77" w:rsidRDefault="00B51D77" w:rsidP="00F00D7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Literal styles</w:t>
      </w:r>
    </w:p>
    <w:p w14:paraId="31DC07A5" w14:textId="77777777" w:rsidR="00B51D77" w:rsidRDefault="00B51D77" w:rsidP="00F00D77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Decimal (3,14)</w:t>
      </w:r>
    </w:p>
    <w:p w14:paraId="611E0E85" w14:textId="77777777" w:rsidR="00B51D77" w:rsidRDefault="00B51D77" w:rsidP="00F00D77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Exponential (13e18 or 2E10)</w:t>
      </w:r>
    </w:p>
    <w:p w14:paraId="591FEC64" w14:textId="77777777" w:rsidR="00B51D77" w:rsidRPr="00B51D77" w:rsidRDefault="00B51D77" w:rsidP="00F00D77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Mixed (13.7e12)</w:t>
      </w:r>
    </w:p>
    <w:p w14:paraId="38BC9DA2" w14:textId="77777777" w:rsidR="005A4171" w:rsidRDefault="00390B83" w:rsidP="00F00D7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Arithmetic Operations</w:t>
      </w:r>
    </w:p>
    <w:p w14:paraId="36F81982" w14:textId="77777777" w:rsidR="00390B83" w:rsidRDefault="00390B83" w:rsidP="00F00D77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Add +</w:t>
      </w:r>
    </w:p>
    <w:p w14:paraId="66F758E8" w14:textId="77777777" w:rsidR="00390B83" w:rsidRDefault="00390B83" w:rsidP="00F00D77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Subtract -</w:t>
      </w:r>
    </w:p>
    <w:p w14:paraId="3A1A9D77" w14:textId="77777777" w:rsidR="00390B83" w:rsidRDefault="00390B83" w:rsidP="00F00D77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Multiply *</w:t>
      </w:r>
    </w:p>
    <w:p w14:paraId="2A17A843" w14:textId="77777777" w:rsidR="00390B83" w:rsidRDefault="00390B83" w:rsidP="00F00D77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Divide /</w:t>
      </w:r>
    </w:p>
    <w:p w14:paraId="689ED77F" w14:textId="77777777" w:rsidR="00390B83" w:rsidRDefault="00390B83" w:rsidP="00F00D77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Remainder %</w:t>
      </w:r>
    </w:p>
    <w:p w14:paraId="30BE1614" w14:textId="77777777" w:rsidR="004B7A75" w:rsidRDefault="004B7A75" w:rsidP="00F00D77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Bitwise operations</w:t>
      </w:r>
    </w:p>
    <w:p w14:paraId="0761C92C" w14:textId="77777777" w:rsidR="004B7A75" w:rsidRDefault="004B7A75" w:rsidP="00F00D77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And &amp;</w:t>
      </w:r>
    </w:p>
    <w:p w14:paraId="4D6F5089" w14:textId="77777777" w:rsidR="004B7A75" w:rsidRDefault="004B7A75" w:rsidP="00F00D77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Or |</w:t>
      </w:r>
    </w:p>
    <w:p w14:paraId="42717069" w14:textId="77777777" w:rsidR="004B7A75" w:rsidRDefault="004B7A75" w:rsidP="00F00D77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Xor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^</w:t>
      </w:r>
    </w:p>
    <w:p w14:paraId="14F2416A" w14:textId="77777777" w:rsidR="004B7A75" w:rsidRDefault="004B7A75" w:rsidP="00F00D77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Not &amp;^</w:t>
      </w:r>
    </w:p>
    <w:p w14:paraId="2CC44E1C" w14:textId="77777777" w:rsidR="004B7A75" w:rsidRDefault="004B7A75" w:rsidP="00F00D77">
      <w:pPr>
        <w:pStyle w:val="ListParagraph"/>
        <w:numPr>
          <w:ilvl w:val="1"/>
          <w:numId w:val="1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Zero value is zero</w:t>
      </w:r>
    </w:p>
    <w:p w14:paraId="01F55068" w14:textId="77777777" w:rsidR="004F183B" w:rsidRDefault="004F183B" w:rsidP="00F00D7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Complex numbers</w:t>
      </w:r>
    </w:p>
    <w:p w14:paraId="3B1A5D27" w14:textId="77777777" w:rsidR="004F183B" w:rsidRDefault="004F183B" w:rsidP="00F00D77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Zero value is (0</w:t>
      </w:r>
      <w:r w:rsidR="000E352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+0i)</w:t>
      </w:r>
    </w:p>
    <w:p w14:paraId="7D7483EC" w14:textId="77777777" w:rsidR="000E3521" w:rsidRDefault="000E3521" w:rsidP="00F00D77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64 and 128 bit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versions</w:t>
      </w:r>
    </w:p>
    <w:p w14:paraId="79F5F502" w14:textId="77777777" w:rsidR="000E3521" w:rsidRDefault="000E3521" w:rsidP="00F00D77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Built in functions</w:t>
      </w:r>
    </w:p>
    <w:p w14:paraId="6BC54CBA" w14:textId="77777777" w:rsidR="000E3521" w:rsidRDefault="000E3521" w:rsidP="00F00D77">
      <w:pPr>
        <w:pStyle w:val="ListParagraph"/>
        <w:numPr>
          <w:ilvl w:val="2"/>
          <w:numId w:val="1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Complex – make complex number from 2 floats</w:t>
      </w:r>
    </w:p>
    <w:p w14:paraId="0B1D7748" w14:textId="77777777" w:rsidR="000E3521" w:rsidRDefault="000E3521" w:rsidP="00F00D77">
      <w:pPr>
        <w:pStyle w:val="ListParagraph"/>
        <w:numPr>
          <w:ilvl w:val="2"/>
          <w:numId w:val="1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Real – get real part as float</w:t>
      </w:r>
    </w:p>
    <w:p w14:paraId="0475B471" w14:textId="77777777" w:rsidR="000E3521" w:rsidRDefault="000E3521" w:rsidP="00F00D77">
      <w:pPr>
        <w:pStyle w:val="ListParagraph"/>
        <w:numPr>
          <w:ilvl w:val="2"/>
          <w:numId w:val="1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Imag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– get imaginary part as float</w:t>
      </w:r>
    </w:p>
    <w:p w14:paraId="3297F7C4" w14:textId="77777777" w:rsidR="000E3521" w:rsidRDefault="000E3521" w:rsidP="00F00D7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Text Types</w:t>
      </w:r>
    </w:p>
    <w:p w14:paraId="0B08F432" w14:textId="77777777" w:rsidR="000E3521" w:rsidRDefault="000E3521" w:rsidP="00F00D77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Strings</w:t>
      </w:r>
    </w:p>
    <w:p w14:paraId="718CDB68" w14:textId="77777777" w:rsidR="000E3521" w:rsidRDefault="000E3521" w:rsidP="00F00D77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Utf8 </w:t>
      </w:r>
    </w:p>
    <w:p w14:paraId="43CA1C4B" w14:textId="77777777" w:rsidR="000E3521" w:rsidRDefault="000E3521" w:rsidP="00F00D77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Immutable</w:t>
      </w:r>
    </w:p>
    <w:p w14:paraId="3BAC384C" w14:textId="77777777" w:rsidR="000E3521" w:rsidRDefault="000E3521" w:rsidP="00F00D77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An be concatenated with + </w:t>
      </w:r>
    </w:p>
    <w:p w14:paraId="58F88749" w14:textId="77777777" w:rsidR="000E3521" w:rsidRDefault="000E3521" w:rsidP="00F00D77">
      <w:pPr>
        <w:pStyle w:val="ListParagraph"/>
        <w:numPr>
          <w:ilvl w:val="1"/>
          <w:numId w:val="1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Can be converted [] to byte</w:t>
      </w:r>
    </w:p>
    <w:p w14:paraId="516AE6E4" w14:textId="77777777" w:rsidR="000E3521" w:rsidRDefault="000E3521" w:rsidP="00F00D7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Rune</w:t>
      </w:r>
    </w:p>
    <w:p w14:paraId="0D289DD6" w14:textId="5F60ECC1" w:rsidR="000E3521" w:rsidRDefault="000E3521" w:rsidP="00F00D77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Utf-32</w:t>
      </w:r>
    </w:p>
    <w:p w14:paraId="6A3BC885" w14:textId="77777777" w:rsidR="000E3521" w:rsidRDefault="000E3521" w:rsidP="00F00D77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Alias for int32</w:t>
      </w:r>
    </w:p>
    <w:p w14:paraId="128895D9" w14:textId="77777777" w:rsidR="000E3521" w:rsidRDefault="000E3521" w:rsidP="00F00D77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Special methods normally required to process</w:t>
      </w:r>
    </w:p>
    <w:p w14:paraId="1CE95F28" w14:textId="77777777" w:rsidR="000E3521" w:rsidRPr="000E3521" w:rsidRDefault="000E3521" w:rsidP="00F00D77">
      <w:pPr>
        <w:pStyle w:val="ListParagraph"/>
        <w:numPr>
          <w:ilvl w:val="1"/>
          <w:numId w:val="1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E.g.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strings.Reader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#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readrune</w:t>
      </w:r>
      <w:proofErr w:type="spellEnd"/>
    </w:p>
    <w:p w14:paraId="3FF43349" w14:textId="77777777" w:rsidR="00F86EF7" w:rsidRDefault="00F86EF7" w:rsidP="00F86EF7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6604260" w14:textId="77777777" w:rsidR="00F86EF7" w:rsidRDefault="00F86EF7" w:rsidP="00F86EF7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5DF21F6" w14:textId="77777777" w:rsidR="00F86EF7" w:rsidRDefault="00F86EF7" w:rsidP="00F86EF7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269FF9" w14:textId="77777777" w:rsidR="00F86EF7" w:rsidRDefault="00F86EF7" w:rsidP="00F86EF7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0D409D8" w14:textId="77777777" w:rsidR="00F86EF7" w:rsidRDefault="00F86EF7" w:rsidP="00F86EF7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18A7D01" w14:textId="77777777" w:rsidR="009230FF" w:rsidRDefault="009230FF" w:rsidP="00F86EF7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EA91E3" w14:textId="77777777" w:rsidR="009230FF" w:rsidRDefault="009230FF" w:rsidP="00F86EF7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9EB9B7E" w14:textId="77777777" w:rsidR="009230FF" w:rsidRDefault="009230FF" w:rsidP="00F86EF7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EB8E513" w14:textId="77777777" w:rsidR="009230FF" w:rsidRDefault="009230FF" w:rsidP="00F86EF7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638DB81" w14:textId="77777777" w:rsidR="009230FF" w:rsidRDefault="009230FF" w:rsidP="00F86EF7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E498FEC" w14:textId="77777777" w:rsidR="009230FF" w:rsidRDefault="009230FF" w:rsidP="00F86EF7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232314" w14:textId="77777777" w:rsidR="009230FF" w:rsidRDefault="009230FF" w:rsidP="009230FF">
      <w:pPr>
        <w:ind w:left="360"/>
        <w:jc w:val="center"/>
        <w:rPr>
          <w:rFonts w:ascii="American Typewriter" w:hAnsi="American Typewriter" w:cs="Times New Roman"/>
          <w:color w:val="00B050"/>
          <w:sz w:val="32"/>
          <w:szCs w:val="32"/>
        </w:rPr>
      </w:pPr>
      <w:r w:rsidRPr="009230FF">
        <w:rPr>
          <w:rFonts w:ascii="American Typewriter" w:hAnsi="American Typewriter" w:cs="Times New Roman"/>
          <w:color w:val="00B050"/>
          <w:sz w:val="32"/>
          <w:szCs w:val="32"/>
        </w:rPr>
        <w:lastRenderedPageBreak/>
        <w:t>Constants</w:t>
      </w:r>
    </w:p>
    <w:p w14:paraId="1A05A802" w14:textId="0CD2D3B5" w:rsidR="00FA4CD2" w:rsidRPr="00567329" w:rsidRDefault="00567329" w:rsidP="00FA4CD2">
      <w:pPr>
        <w:ind w:left="360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567329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Agenda</w:t>
      </w:r>
    </w:p>
    <w:p w14:paraId="0F108AA4" w14:textId="5A2C4E4D" w:rsidR="00567329" w:rsidRPr="00567329" w:rsidRDefault="00567329" w:rsidP="00F00D7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7329">
        <w:rPr>
          <w:rFonts w:ascii="Times New Roman" w:hAnsi="Times New Roman" w:cs="Times New Roman"/>
          <w:color w:val="000000" w:themeColor="text1"/>
          <w:sz w:val="24"/>
          <w:szCs w:val="24"/>
        </w:rPr>
        <w:t>Naming Convention</w:t>
      </w:r>
    </w:p>
    <w:p w14:paraId="70C4D382" w14:textId="2CA35453" w:rsidR="00567329" w:rsidRPr="00567329" w:rsidRDefault="00567329" w:rsidP="00F00D7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732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Typed Constants </w:t>
      </w:r>
    </w:p>
    <w:p w14:paraId="10E6AC94" w14:textId="5B4B081E" w:rsidR="00567329" w:rsidRDefault="00567329" w:rsidP="00F00D7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67329">
        <w:rPr>
          <w:rFonts w:ascii="Times New Roman" w:hAnsi="Times New Roman" w:cs="Times New Roman"/>
          <w:color w:val="000000" w:themeColor="text1"/>
          <w:sz w:val="24"/>
          <w:szCs w:val="24"/>
        </w:rPr>
        <w:t>Untyped Constants</w:t>
      </w:r>
    </w:p>
    <w:p w14:paraId="68833FE9" w14:textId="443208ED" w:rsidR="00567329" w:rsidRDefault="00567329" w:rsidP="00F00D7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Enumerated constants</w:t>
      </w:r>
    </w:p>
    <w:p w14:paraId="4E8D476F" w14:textId="756BC0D6" w:rsidR="00567329" w:rsidRDefault="00567329" w:rsidP="00F00D77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Enumerated expressions</w:t>
      </w:r>
    </w:p>
    <w:p w14:paraId="41D1D41E" w14:textId="5657C192" w:rsidR="00567329" w:rsidRDefault="00567329" w:rsidP="00DC3FE4">
      <w:pPr>
        <w:pStyle w:val="newpar"/>
      </w:pPr>
    </w:p>
    <w:p w14:paraId="3AC4D7B5" w14:textId="297A0719" w:rsidR="00567329" w:rsidRPr="00567329" w:rsidRDefault="00567329" w:rsidP="00F00D77">
      <w:pPr>
        <w:pStyle w:val="newpar"/>
        <w:numPr>
          <w:ilvl w:val="0"/>
          <w:numId w:val="18"/>
        </w:numPr>
      </w:pPr>
      <w:r>
        <w:t xml:space="preserve">Name constants the same way we name variables. </w:t>
      </w:r>
      <w:r>
        <w:tab/>
      </w:r>
    </w:p>
    <w:p w14:paraId="3A6DC949" w14:textId="259A2E2E" w:rsidR="00DC3FE4" w:rsidRPr="00DC3FE4" w:rsidRDefault="00567329" w:rsidP="00F00D77">
      <w:pPr>
        <w:pStyle w:val="newpar"/>
        <w:numPr>
          <w:ilvl w:val="0"/>
          <w:numId w:val="23"/>
        </w:numPr>
      </w:pPr>
      <w:r>
        <w:t>Upper case first letter means it will be exported</w:t>
      </w:r>
    </w:p>
    <w:p w14:paraId="51735D90" w14:textId="0366688B" w:rsidR="00DC3FE4" w:rsidRPr="00DC3FE4" w:rsidRDefault="00DC3FE4" w:rsidP="00F00D77">
      <w:pPr>
        <w:pStyle w:val="newpar"/>
        <w:numPr>
          <w:ilvl w:val="0"/>
          <w:numId w:val="22"/>
        </w:numPr>
      </w:pPr>
      <w:r>
        <w:t xml:space="preserve">Inner declaration of the constant wins </w:t>
      </w:r>
    </w:p>
    <w:p w14:paraId="33ABA7C2" w14:textId="556FA650" w:rsidR="00323F77" w:rsidRPr="00323F77" w:rsidRDefault="00DC3FE4" w:rsidP="00F00D77">
      <w:pPr>
        <w:pStyle w:val="newpar"/>
        <w:numPr>
          <w:ilvl w:val="0"/>
          <w:numId w:val="21"/>
        </w:numPr>
      </w:pPr>
      <w:r>
        <w:t xml:space="preserve">Package level constant wins </w:t>
      </w:r>
    </w:p>
    <w:p w14:paraId="47B98838" w14:textId="185DF1C8" w:rsidR="00323F77" w:rsidRDefault="00323F77" w:rsidP="00F00D77">
      <w:pPr>
        <w:pStyle w:val="newpar"/>
        <w:numPr>
          <w:ilvl w:val="0"/>
          <w:numId w:val="20"/>
        </w:numPr>
      </w:pPr>
      <w:r>
        <w:t>Not allowed to change const once they are created. You will get an error message.</w:t>
      </w:r>
    </w:p>
    <w:p w14:paraId="6293C8D4" w14:textId="34817E77" w:rsidR="00567329" w:rsidRDefault="00567329" w:rsidP="00F00D77">
      <w:pPr>
        <w:pStyle w:val="newpar"/>
        <w:numPr>
          <w:ilvl w:val="1"/>
          <w:numId w:val="20"/>
        </w:numPr>
      </w:pPr>
      <w:r>
        <w:t xml:space="preserve">Example: Const </w:t>
      </w:r>
      <w:proofErr w:type="spellStart"/>
      <w:r>
        <w:t>my_Const</w:t>
      </w:r>
      <w:proofErr w:type="spellEnd"/>
    </w:p>
    <w:p w14:paraId="66DD6F13" w14:textId="36E3149B" w:rsidR="009177F5" w:rsidRDefault="009177F5" w:rsidP="00F00D77">
      <w:pPr>
        <w:pStyle w:val="NoSpacing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177F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const + variable = a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variable </w:t>
      </w:r>
    </w:p>
    <w:p w14:paraId="409A3E26" w14:textId="784F0859" w:rsidR="009177F5" w:rsidRDefault="009177F5" w:rsidP="009177F5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0048A7" w14:textId="0EE982DC" w:rsidR="009177F5" w:rsidRPr="009177F5" w:rsidRDefault="009177F5" w:rsidP="009177F5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9177F5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 xml:space="preserve">Enumerated Constants </w:t>
      </w:r>
    </w:p>
    <w:p w14:paraId="7EB340ED" w14:textId="2E846000" w:rsidR="009177F5" w:rsidRDefault="009177F5" w:rsidP="00F00D77">
      <w:pPr>
        <w:pStyle w:val="NoSpacing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Iota: a counter we can use when we create enumerated constants</w:t>
      </w:r>
    </w:p>
    <w:p w14:paraId="27639E58" w14:textId="50D8875D" w:rsidR="009177F5" w:rsidRDefault="00684586" w:rsidP="00F00D77">
      <w:pPr>
        <w:pStyle w:val="NoSpacing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Iota changes its value as it is assigned</w:t>
      </w:r>
    </w:p>
    <w:p w14:paraId="1DCDD4C7" w14:textId="7B23FA69" w:rsidR="00684586" w:rsidRDefault="00684586" w:rsidP="00F00D77">
      <w:pPr>
        <w:pStyle w:val="NoSpacing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_ = right only variable </w:t>
      </w:r>
      <w:r w:rsidR="00CF77E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31BA98F3" w14:textId="5A75F18A" w:rsidR="00684586" w:rsidRDefault="00BA57ED" w:rsidP="00F00D77">
      <w:pPr>
        <w:pStyle w:val="NoSpacing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Raising powers in GO is in the math package. </w:t>
      </w:r>
    </w:p>
    <w:p w14:paraId="0D4CEF3E" w14:textId="14684BA0" w:rsidR="00BA57ED" w:rsidRDefault="00BA57ED" w:rsidP="00F00D77">
      <w:pPr>
        <w:pStyle w:val="NoSpacing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Bit shifting:</w:t>
      </w:r>
      <w:r w:rsidRPr="00BA57ED">
        <w:t xml:space="preserve"> </w:t>
      </w:r>
      <w:r w:rsidRPr="00BA57ED">
        <w:rPr>
          <w:rFonts w:ascii="Times New Roman" w:hAnsi="Times New Roman" w:cs="Times New Roman"/>
          <w:color w:val="000000" w:themeColor="text1"/>
          <w:sz w:val="24"/>
          <w:szCs w:val="24"/>
        </w:rPr>
        <w:t>A bit-shift moves each digit in a number's binary representation left or right. Within right-shifts, there are two further divisions: logical right-shift and arithmetic right-shift. A left-shift is represented by the &lt;&lt; operator, while a right-shift is represented by the &gt;&gt; operator</w:t>
      </w:r>
    </w:p>
    <w:p w14:paraId="0029E75C" w14:textId="629D6AAB" w:rsidR="00BA57ED" w:rsidRDefault="00BA57ED" w:rsidP="00BA57ED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C120F71" w14:textId="6BE74ACC" w:rsidR="00BA57ED" w:rsidRDefault="00BA57ED" w:rsidP="00BA57ED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32D71C4" w14:textId="3E92109C" w:rsidR="00BA57ED" w:rsidRDefault="00BA57ED" w:rsidP="00BA57ED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BA57ED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Review</w:t>
      </w:r>
    </w:p>
    <w:p w14:paraId="0493FC6E" w14:textId="47D35FE2" w:rsidR="00BA57ED" w:rsidRDefault="00BA57ED" w:rsidP="00F00D77">
      <w:pPr>
        <w:pStyle w:val="NoSpacing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BA57ED">
        <w:rPr>
          <w:rFonts w:ascii="Times New Roman" w:hAnsi="Times New Roman" w:cs="Times New Roman"/>
          <w:color w:val="000000" w:themeColor="text1"/>
          <w:sz w:val="24"/>
          <w:szCs w:val="24"/>
        </w:rPr>
        <w:t>Constants are immutable but can be shadowed</w:t>
      </w:r>
    </w:p>
    <w:p w14:paraId="13124B94" w14:textId="2E387263" w:rsidR="00BA57ED" w:rsidRDefault="00BA57ED" w:rsidP="00F00D77">
      <w:pPr>
        <w:pStyle w:val="NoSpacing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Constants are replaced by the compiler at compile time.</w:t>
      </w:r>
    </w:p>
    <w:p w14:paraId="4689086C" w14:textId="09E688CD" w:rsidR="00BA57ED" w:rsidRDefault="00BA57ED" w:rsidP="00F00D77">
      <w:pPr>
        <w:pStyle w:val="NoSpacing"/>
        <w:numPr>
          <w:ilvl w:val="1"/>
          <w:numId w:val="2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Value must be calculable at compile time</w:t>
      </w:r>
    </w:p>
    <w:p w14:paraId="6C1ADEBC" w14:textId="05281653" w:rsidR="00BA57ED" w:rsidRDefault="00BA57ED" w:rsidP="00F00D77">
      <w:pPr>
        <w:pStyle w:val="NoSpacing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Named like Variables</w:t>
      </w:r>
    </w:p>
    <w:p w14:paraId="6DED144A" w14:textId="582C1A29" w:rsidR="00BA57ED" w:rsidRDefault="00BA57ED" w:rsidP="00F00D77">
      <w:pPr>
        <w:pStyle w:val="NoSpacing"/>
        <w:numPr>
          <w:ilvl w:val="1"/>
          <w:numId w:val="2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PascalCase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for exported constants</w:t>
      </w:r>
    </w:p>
    <w:p w14:paraId="2EF477B4" w14:textId="3B1178F5" w:rsidR="00BA57ED" w:rsidRDefault="00BA57ED" w:rsidP="00F00D77">
      <w:pPr>
        <w:pStyle w:val="NoSpacing"/>
        <w:numPr>
          <w:ilvl w:val="1"/>
          <w:numId w:val="2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camelCase for internal constants</w:t>
      </w:r>
    </w:p>
    <w:p w14:paraId="285A265F" w14:textId="5453A121" w:rsidR="00BA57ED" w:rsidRDefault="00BA57ED" w:rsidP="00F00D77">
      <w:pPr>
        <w:pStyle w:val="NoSpacing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Typed constants work like immutable variables</w:t>
      </w:r>
    </w:p>
    <w:p w14:paraId="27595A10" w14:textId="0856DB92" w:rsidR="00BA57ED" w:rsidRDefault="00BA57ED" w:rsidP="00F00D77">
      <w:pPr>
        <w:pStyle w:val="NoSpacing"/>
        <w:numPr>
          <w:ilvl w:val="1"/>
          <w:numId w:val="2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Can interoperate only with same type</w:t>
      </w:r>
    </w:p>
    <w:p w14:paraId="07321FD9" w14:textId="52C62326" w:rsidR="00BA57ED" w:rsidRDefault="00BA57ED" w:rsidP="00F00D77">
      <w:pPr>
        <w:pStyle w:val="NoSpacing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Enumerated constants</w:t>
      </w:r>
    </w:p>
    <w:p w14:paraId="163F3FCD" w14:textId="442BD849" w:rsidR="00BA57ED" w:rsidRDefault="00BA57ED" w:rsidP="00F00D77">
      <w:pPr>
        <w:pStyle w:val="NoSpacing"/>
        <w:numPr>
          <w:ilvl w:val="1"/>
          <w:numId w:val="2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Special symbol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iot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allows related constants to be created easily</w:t>
      </w:r>
    </w:p>
    <w:p w14:paraId="61154222" w14:textId="5F969FCF" w:rsidR="00BA57ED" w:rsidRDefault="00BA57ED" w:rsidP="00F00D77">
      <w:pPr>
        <w:pStyle w:val="NoSpacing"/>
        <w:numPr>
          <w:ilvl w:val="1"/>
          <w:numId w:val="2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Iota starts at 0 in each const</w:t>
      </w:r>
      <w:r w:rsidR="0071259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block and increments by one</w:t>
      </w:r>
    </w:p>
    <w:p w14:paraId="307DB72B" w14:textId="34ED5CD0" w:rsidR="00712598" w:rsidRDefault="00712598" w:rsidP="00F00D77">
      <w:pPr>
        <w:pStyle w:val="NoSpacing"/>
        <w:numPr>
          <w:ilvl w:val="1"/>
          <w:numId w:val="2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Watch out of constant values that match zero values for variables.</w:t>
      </w:r>
    </w:p>
    <w:p w14:paraId="110E72AE" w14:textId="1B442190" w:rsidR="00712598" w:rsidRDefault="00712598" w:rsidP="00F00D77">
      <w:pPr>
        <w:pStyle w:val="NoSpacing"/>
        <w:numPr>
          <w:ilvl w:val="0"/>
          <w:numId w:val="2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Enumerated Expressions</w:t>
      </w:r>
    </w:p>
    <w:p w14:paraId="1FC85C9E" w14:textId="77F6DAAB" w:rsidR="00712598" w:rsidRDefault="00712598" w:rsidP="00F00D77">
      <w:pPr>
        <w:pStyle w:val="NoSpacing"/>
        <w:numPr>
          <w:ilvl w:val="1"/>
          <w:numId w:val="2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Operations that can be determined at compile time are allowed</w:t>
      </w:r>
    </w:p>
    <w:p w14:paraId="542FD5C6" w14:textId="7C3ECFAC" w:rsidR="00712598" w:rsidRDefault="00712598" w:rsidP="00F00D77">
      <w:pPr>
        <w:pStyle w:val="NoSpacing"/>
        <w:numPr>
          <w:ilvl w:val="2"/>
          <w:numId w:val="2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Arithmetic </w:t>
      </w:r>
    </w:p>
    <w:p w14:paraId="7901B091" w14:textId="2D3A6BF4" w:rsidR="00712598" w:rsidRDefault="00712598" w:rsidP="00F00D77">
      <w:pPr>
        <w:pStyle w:val="NoSpacing"/>
        <w:numPr>
          <w:ilvl w:val="2"/>
          <w:numId w:val="2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Bitwise operations</w:t>
      </w:r>
    </w:p>
    <w:p w14:paraId="354C29F0" w14:textId="3F1C026B" w:rsidR="00712598" w:rsidRDefault="00712598" w:rsidP="00F00D77">
      <w:pPr>
        <w:pStyle w:val="NoSpacing"/>
        <w:numPr>
          <w:ilvl w:val="2"/>
          <w:numId w:val="2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Bitshifting</w:t>
      </w:r>
      <w:proofErr w:type="spellEnd"/>
    </w:p>
    <w:p w14:paraId="1523D984" w14:textId="3378C4D6" w:rsidR="00712598" w:rsidRDefault="00712598" w:rsidP="00712598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</w:pPr>
      <w:r w:rsidRPr="00712598"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t>Arrays and Slices</w:t>
      </w:r>
      <w:r>
        <w:rPr>
          <w:rFonts w:ascii="Times New Roman" w:hAnsi="Times New Roman" w:cs="Times New Roman"/>
          <w:color w:val="000000" w:themeColor="text1"/>
          <w:sz w:val="24"/>
          <w:szCs w:val="24"/>
          <w:u w:val="single"/>
        </w:rPr>
        <w:br/>
      </w:r>
    </w:p>
    <w:p w14:paraId="3B241E62" w14:textId="3B869A31" w:rsidR="00712598" w:rsidRDefault="00736020" w:rsidP="00F00D77">
      <w:pPr>
        <w:pStyle w:val="NoSpacing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36020">
        <w:rPr>
          <w:rFonts w:ascii="Times New Roman" w:hAnsi="Times New Roman" w:cs="Times New Roman"/>
          <w:color w:val="000000" w:themeColor="text1"/>
          <w:sz w:val="24"/>
          <w:szCs w:val="24"/>
        </w:rPr>
        <w:t>Declare an array by starting with the size of the array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then the type of data the array will store.</w:t>
      </w:r>
    </w:p>
    <w:p w14:paraId="35D61508" w14:textId="11F88446" w:rsidR="00736020" w:rsidRDefault="00736020" w:rsidP="00F00D77">
      <w:pPr>
        <w:pStyle w:val="NoSpacing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Can only have one type in an array.</w:t>
      </w:r>
    </w:p>
    <w:p w14:paraId="3BB75512" w14:textId="012A010E" w:rsidR="00736020" w:rsidRDefault="00736020" w:rsidP="00F00D77">
      <w:pPr>
        <w:pStyle w:val="NoSpacing"/>
        <w:numPr>
          <w:ilvl w:val="1"/>
          <w:numId w:val="2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Example: </w:t>
      </w:r>
      <w:r w:rsidR="00B06EEA">
        <w:rPr>
          <w:rFonts w:ascii="Times New Roman" w:hAnsi="Times New Roman" w:cs="Times New Roman"/>
          <w:color w:val="000000" w:themeColor="text1"/>
          <w:sz w:val="24"/>
          <w:szCs w:val="24"/>
        </w:rPr>
        <w:t>grade: 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[3] int {97,85,93}</w:t>
      </w:r>
    </w:p>
    <w:p w14:paraId="78F0202D" w14:textId="65A140FC" w:rsidR="00736020" w:rsidRDefault="00736020" w:rsidP="00F00D77">
      <w:pPr>
        <w:pStyle w:val="NoSpacing"/>
        <w:numPr>
          <w:ilvl w:val="1"/>
          <w:numId w:val="2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Example: </w:t>
      </w:r>
      <w:r w:rsidR="00B06EEA">
        <w:rPr>
          <w:rFonts w:ascii="Times New Roman" w:hAnsi="Times New Roman" w:cs="Times New Roman"/>
          <w:color w:val="000000" w:themeColor="text1"/>
          <w:sz w:val="24"/>
          <w:szCs w:val="24"/>
        </w:rPr>
        <w:t>grade: 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[…] int {97,85,93}</w:t>
      </w:r>
    </w:p>
    <w:p w14:paraId="30477025" w14:textId="7646DE35" w:rsidR="00736020" w:rsidRDefault="00B06EEA" w:rsidP="00F00D77">
      <w:pPr>
        <w:pStyle w:val="NoSpacing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Len(array_name) will print the size of the array</w:t>
      </w:r>
    </w:p>
    <w:p w14:paraId="17C78F38" w14:textId="29BBCFFA" w:rsidR="00B06EEA" w:rsidRDefault="00B06EEA" w:rsidP="00F00D77">
      <w:pPr>
        <w:pStyle w:val="NoSpacing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Identity matrix</w:t>
      </w:r>
    </w:p>
    <w:p w14:paraId="252674E7" w14:textId="7A65B8AF" w:rsidR="00B06EEA" w:rsidRDefault="00B06EEA" w:rsidP="00F00D77">
      <w:pPr>
        <w:pStyle w:val="NoSpacing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&amp; = address of value/ points to specific value</w:t>
      </w:r>
    </w:p>
    <w:p w14:paraId="2B6AFD19" w14:textId="38D3CECF" w:rsidR="00B06EEA" w:rsidRDefault="00B06EEA" w:rsidP="00F00D77">
      <w:pPr>
        <w:pStyle w:val="NoSpacing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Slice</w:t>
      </w:r>
      <w:r w:rsidR="006D25EC">
        <w:rPr>
          <w:rFonts w:ascii="Times New Roman" w:hAnsi="Times New Roman" w:cs="Times New Roman"/>
          <w:color w:val="000000" w:themeColor="text1"/>
          <w:sz w:val="24"/>
          <w:szCs w:val="24"/>
        </w:rPr>
        <w:t>: naturally reference types</w:t>
      </w:r>
    </w:p>
    <w:p w14:paraId="5D65D5AD" w14:textId="2CFC6C7D" w:rsidR="00B06EEA" w:rsidRDefault="00B06EEA" w:rsidP="00F00D77">
      <w:pPr>
        <w:pStyle w:val="NoSpacing"/>
        <w:numPr>
          <w:ilvl w:val="1"/>
          <w:numId w:val="2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Example: </w:t>
      </w:r>
      <w:r w:rsidR="006D25EC">
        <w:rPr>
          <w:rFonts w:ascii="Times New Roman" w:hAnsi="Times New Roman" w:cs="Times New Roman"/>
          <w:color w:val="000000" w:themeColor="text1"/>
          <w:sz w:val="24"/>
          <w:szCs w:val="24"/>
        </w:rPr>
        <w:t>a: =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[]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int{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1,2,3}</w:t>
      </w:r>
    </w:p>
    <w:p w14:paraId="23602ADC" w14:textId="77777777" w:rsidR="006D25EC" w:rsidRDefault="006D25EC" w:rsidP="00F00D77">
      <w:pPr>
        <w:pStyle w:val="NoSpacing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Slice of all elements </w:t>
      </w:r>
    </w:p>
    <w:p w14:paraId="6ADAB0CE" w14:textId="397D063D" w:rsidR="006D25EC" w:rsidRDefault="006D25EC" w:rsidP="00F00D77">
      <w:pPr>
        <w:pStyle w:val="NoSpacing"/>
        <w:numPr>
          <w:ilvl w:val="1"/>
          <w:numId w:val="2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Example: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b:=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a[:]</w:t>
      </w:r>
    </w:p>
    <w:p w14:paraId="0C652E2D" w14:textId="4DB484D9" w:rsidR="006D25EC" w:rsidRDefault="006D25EC" w:rsidP="00F00D77">
      <w:pPr>
        <w:pStyle w:val="NoSpacing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Slice from 4</w:t>
      </w:r>
      <w:r w:rsidRPr="006D25EC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element to end</w:t>
      </w:r>
    </w:p>
    <w:p w14:paraId="21595D77" w14:textId="3416ED9D" w:rsidR="006D25EC" w:rsidRDefault="006D25EC" w:rsidP="00F00D77">
      <w:pPr>
        <w:pStyle w:val="NoSpacing"/>
        <w:numPr>
          <w:ilvl w:val="1"/>
          <w:numId w:val="2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Example: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 :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= [3:]</w:t>
      </w:r>
    </w:p>
    <w:p w14:paraId="6EA6706E" w14:textId="6514247A" w:rsidR="006D25EC" w:rsidRDefault="006D25EC" w:rsidP="00F00D77">
      <w:pPr>
        <w:pStyle w:val="NoSpacing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Slice first 6</w:t>
      </w:r>
      <w:r w:rsidRPr="006D25EC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elements</w:t>
      </w:r>
    </w:p>
    <w:p w14:paraId="50C83B1B" w14:textId="7A8261E9" w:rsidR="006D25EC" w:rsidRDefault="006D25EC" w:rsidP="00F00D77">
      <w:pPr>
        <w:pStyle w:val="NoSpacing"/>
        <w:numPr>
          <w:ilvl w:val="1"/>
          <w:numId w:val="2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Example: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a[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:6]</w:t>
      </w:r>
    </w:p>
    <w:p w14:paraId="76F31E2E" w14:textId="575B870F" w:rsidR="006D25EC" w:rsidRDefault="006D25EC" w:rsidP="00F00D77">
      <w:pPr>
        <w:pStyle w:val="NoSpacing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Slice the 4</w:t>
      </w:r>
      <w:r w:rsidRPr="006D25EC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,5</w:t>
      </w:r>
      <w:r w:rsidRPr="006D25EC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6</w:t>
      </w:r>
      <w:r w:rsidRPr="006D25EC">
        <w:rPr>
          <w:rFonts w:ascii="Times New Roman" w:hAnsi="Times New Roman" w:cs="Times New Roman"/>
          <w:color w:val="000000" w:themeColor="text1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elements(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first number inclusive but second number exclusive </w:t>
      </w:r>
    </w:p>
    <w:p w14:paraId="723F2FB6" w14:textId="59D3F509" w:rsidR="006D25EC" w:rsidRDefault="006D25EC" w:rsidP="00F00D77">
      <w:pPr>
        <w:pStyle w:val="NoSpacing"/>
        <w:numPr>
          <w:ilvl w:val="1"/>
          <w:numId w:val="2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Example: [3:6]</w:t>
      </w:r>
    </w:p>
    <w:p w14:paraId="336C2E1E" w14:textId="6174D9A2" w:rsidR="006D25EC" w:rsidRDefault="006D25EC" w:rsidP="00F00D77">
      <w:pPr>
        <w:pStyle w:val="NoSpacing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Built in Make function</w:t>
      </w:r>
      <w:r w:rsidR="00FC730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allows you to make slices</w:t>
      </w:r>
    </w:p>
    <w:p w14:paraId="61C75606" w14:textId="5358D2A5" w:rsidR="006D25EC" w:rsidRDefault="00FC7303" w:rsidP="00F00D77">
      <w:pPr>
        <w:pStyle w:val="NoSpacing"/>
        <w:numPr>
          <w:ilvl w:val="1"/>
          <w:numId w:val="2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Example: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a:=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make([]int, 3,100)</w:t>
      </w:r>
    </w:p>
    <w:p w14:paraId="701BD95C" w14:textId="7F9BEA31" w:rsidR="00FC7303" w:rsidRDefault="00FC7303" w:rsidP="00F00D77">
      <w:pPr>
        <w:pStyle w:val="NoSpacing"/>
        <w:numPr>
          <w:ilvl w:val="1"/>
          <w:numId w:val="2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3 arguments are: Type, Size, capacity</w:t>
      </w:r>
    </w:p>
    <w:p w14:paraId="1B7465D8" w14:textId="0CE606C1" w:rsidR="004E4BC1" w:rsidRDefault="009406D6" w:rsidP="00F00D77">
      <w:pPr>
        <w:pStyle w:val="NoSpacing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Append (</w:t>
      </w:r>
      <w:r w:rsidR="004E4BC1">
        <w:rPr>
          <w:rFonts w:ascii="Times New Roman" w:hAnsi="Times New Roman" w:cs="Times New Roman"/>
          <w:color w:val="000000" w:themeColor="text1"/>
          <w:sz w:val="24"/>
          <w:szCs w:val="24"/>
        </w:rPr>
        <w:t>slice name, value) will add a value to the slice</w:t>
      </w:r>
    </w:p>
    <w:p w14:paraId="6F9DD6BA" w14:textId="1BD4D8AF" w:rsidR="009406D6" w:rsidRDefault="009406D6" w:rsidP="00F00D77">
      <w:pPr>
        <w:pStyle w:val="NoSpacing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Remove first element from the slice</w:t>
      </w:r>
    </w:p>
    <w:p w14:paraId="4F896AE5" w14:textId="4A223012" w:rsidR="009406D6" w:rsidRDefault="009406D6" w:rsidP="00F00D77">
      <w:pPr>
        <w:pStyle w:val="NoSpacing"/>
        <w:numPr>
          <w:ilvl w:val="1"/>
          <w:numId w:val="2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Example: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b:=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a[1:]</w:t>
      </w:r>
    </w:p>
    <w:p w14:paraId="1C9AFEB4" w14:textId="62F4FB3B" w:rsidR="009406D6" w:rsidRDefault="009406D6" w:rsidP="00F00D77">
      <w:pPr>
        <w:pStyle w:val="NoSpacing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Remove last element from the slice</w:t>
      </w:r>
    </w:p>
    <w:p w14:paraId="6B56FB3F" w14:textId="34167F1F" w:rsidR="009406D6" w:rsidRDefault="009406D6" w:rsidP="00F00D77">
      <w:pPr>
        <w:pStyle w:val="NoSpacing"/>
        <w:numPr>
          <w:ilvl w:val="1"/>
          <w:numId w:val="2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Example: </w:t>
      </w:r>
      <w:r w:rsidR="00940F9F">
        <w:rPr>
          <w:rFonts w:ascii="Times New Roman" w:hAnsi="Times New Roman" w:cs="Times New Roman"/>
          <w:color w:val="000000" w:themeColor="text1"/>
          <w:sz w:val="24"/>
          <w:szCs w:val="24"/>
        </w:rPr>
        <w:t>a[</w:t>
      </w:r>
      <w:proofErr w:type="spellStart"/>
      <w:r w:rsidR="00940F9F">
        <w:rPr>
          <w:rFonts w:ascii="Times New Roman" w:hAnsi="Times New Roman" w:cs="Times New Roman"/>
          <w:color w:val="000000" w:themeColor="text1"/>
          <w:sz w:val="24"/>
          <w:szCs w:val="24"/>
        </w:rPr>
        <w:t>len</w:t>
      </w:r>
      <w:proofErr w:type="spellEnd"/>
      <w:r w:rsidR="00940F9F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 w:rsidR="00940F9F">
        <w:rPr>
          <w:rFonts w:ascii="Times New Roman" w:hAnsi="Times New Roman" w:cs="Times New Roman"/>
          <w:color w:val="000000" w:themeColor="text1"/>
          <w:sz w:val="24"/>
          <w:szCs w:val="24"/>
        </w:rPr>
        <w:t>slice_name</w:t>
      </w:r>
      <w:proofErr w:type="spellEnd"/>
      <w:r w:rsidR="00940F9F">
        <w:rPr>
          <w:rFonts w:ascii="Times New Roman" w:hAnsi="Times New Roman" w:cs="Times New Roman"/>
          <w:color w:val="000000" w:themeColor="text1"/>
          <w:sz w:val="24"/>
          <w:szCs w:val="24"/>
        </w:rPr>
        <w:t>)-1]</w:t>
      </w:r>
    </w:p>
    <w:p w14:paraId="5E179849" w14:textId="68179E2D" w:rsidR="00940F9F" w:rsidRDefault="00940F9F" w:rsidP="00F00D77">
      <w:pPr>
        <w:pStyle w:val="NoSpacing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Remove element from the middle</w:t>
      </w:r>
    </w:p>
    <w:p w14:paraId="6D1C14F6" w14:textId="6386A2A3" w:rsidR="00940F9F" w:rsidRDefault="00940F9F" w:rsidP="00F00D77">
      <w:pPr>
        <w:pStyle w:val="NoSpacing"/>
        <w:numPr>
          <w:ilvl w:val="1"/>
          <w:numId w:val="2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Example: append(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slicename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[:2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],a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[3:]…)</w:t>
      </w:r>
    </w:p>
    <w:p w14:paraId="1A26DDF1" w14:textId="3F1A440C" w:rsidR="006D25EC" w:rsidRDefault="006D25EC" w:rsidP="00F00D77">
      <w:pPr>
        <w:pStyle w:val="NoSpacing"/>
        <w:numPr>
          <w:ilvl w:val="0"/>
          <w:numId w:val="2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Capacity </w:t>
      </w:r>
    </w:p>
    <w:p w14:paraId="6DB14B5C" w14:textId="45A501CE" w:rsidR="00940F9F" w:rsidRDefault="00940F9F" w:rsidP="00940F9F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431F90" w14:textId="53BB07EB" w:rsidR="00940F9F" w:rsidRDefault="00940F9F" w:rsidP="00940F9F">
      <w:pPr>
        <w:pStyle w:val="NoSpacing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Arrays and Slices Summary</w:t>
      </w:r>
    </w:p>
    <w:p w14:paraId="44655800" w14:textId="77777777" w:rsidR="00940F9F" w:rsidRDefault="00940F9F" w:rsidP="00F00D77">
      <w:pPr>
        <w:pStyle w:val="NoSpacing"/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Arrays: </w:t>
      </w:r>
    </w:p>
    <w:p w14:paraId="492B9B3C" w14:textId="7EEDD189" w:rsidR="00940F9F" w:rsidRDefault="00940F9F" w:rsidP="00F00D77">
      <w:pPr>
        <w:pStyle w:val="NoSpacing"/>
        <w:numPr>
          <w:ilvl w:val="1"/>
          <w:numId w:val="2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collections of items of the same type</w:t>
      </w:r>
    </w:p>
    <w:p w14:paraId="048C774C" w14:textId="3F6B93D6" w:rsidR="00940F9F" w:rsidRDefault="00940F9F" w:rsidP="00F00D77">
      <w:pPr>
        <w:pStyle w:val="NoSpacing"/>
        <w:numPr>
          <w:ilvl w:val="1"/>
          <w:numId w:val="2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fixed size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have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state the size</w:t>
      </w:r>
    </w:p>
    <w:p w14:paraId="51A6D526" w14:textId="182D819D" w:rsidR="00940F9F" w:rsidRDefault="00940F9F" w:rsidP="00F00D77">
      <w:pPr>
        <w:pStyle w:val="NoSpacing"/>
        <w:numPr>
          <w:ilvl w:val="1"/>
          <w:numId w:val="2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Declaration styles</w:t>
      </w:r>
    </w:p>
    <w:p w14:paraId="24D235C9" w14:textId="30679EDD" w:rsidR="00940F9F" w:rsidRDefault="00940F9F" w:rsidP="00F00D77">
      <w:pPr>
        <w:pStyle w:val="NoSpacing"/>
        <w:numPr>
          <w:ilvl w:val="2"/>
          <w:numId w:val="2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 :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= [3]int{1,2,3}(literal style, declare the number of elements)</w:t>
      </w:r>
    </w:p>
    <w:p w14:paraId="3E0F40EC" w14:textId="147C8D10" w:rsidR="00940F9F" w:rsidRDefault="00940F9F" w:rsidP="00F00D77">
      <w:pPr>
        <w:pStyle w:val="NoSpacing"/>
        <w:numPr>
          <w:ilvl w:val="2"/>
          <w:numId w:val="2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 :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=[…]int{1,2,3}(more robust in design as it updates array size for you as you add items)</w:t>
      </w:r>
    </w:p>
    <w:p w14:paraId="6CE83320" w14:textId="7828E7CA" w:rsidR="00940F9F" w:rsidRPr="00940F9F" w:rsidRDefault="00940F9F" w:rsidP="00F00D77">
      <w:pPr>
        <w:pStyle w:val="NoSpacing"/>
        <w:numPr>
          <w:ilvl w:val="2"/>
          <w:numId w:val="2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Var a [3] int (each int starts with zero value)</w:t>
      </w:r>
    </w:p>
    <w:p w14:paraId="3983AB83" w14:textId="1CB46BAC" w:rsidR="00940F9F" w:rsidRDefault="00940F9F" w:rsidP="00F00D77">
      <w:pPr>
        <w:pStyle w:val="NoSpacing"/>
        <w:numPr>
          <w:ilvl w:val="1"/>
          <w:numId w:val="2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Access via zero based index</w:t>
      </w:r>
    </w:p>
    <w:p w14:paraId="509372A9" w14:textId="5DC3109A" w:rsidR="00940F9F" w:rsidRDefault="00940F9F" w:rsidP="00F00D77">
      <w:pPr>
        <w:pStyle w:val="NoSpacing"/>
        <w:numPr>
          <w:ilvl w:val="2"/>
          <w:numId w:val="2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 :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= [3]int {1,3,5} // a[1] ==3</w:t>
      </w:r>
    </w:p>
    <w:p w14:paraId="1F60C461" w14:textId="123205CA" w:rsidR="002B6C27" w:rsidRDefault="002B6C27" w:rsidP="00F00D77">
      <w:pPr>
        <w:pStyle w:val="NoSpacing"/>
        <w:numPr>
          <w:ilvl w:val="1"/>
          <w:numId w:val="2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Len function returns the size of the array</w:t>
      </w:r>
    </w:p>
    <w:p w14:paraId="2414C4EA" w14:textId="1171D801" w:rsidR="002B6C27" w:rsidRDefault="002B6C27" w:rsidP="00F00D77">
      <w:pPr>
        <w:pStyle w:val="NoSpacing"/>
        <w:numPr>
          <w:ilvl w:val="1"/>
          <w:numId w:val="2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Copies refer to different underlying data. </w:t>
      </w:r>
    </w:p>
    <w:p w14:paraId="57785210" w14:textId="507FF12D" w:rsidR="002B6C27" w:rsidRDefault="002B6C27" w:rsidP="00F00D77">
      <w:pPr>
        <w:pStyle w:val="NoSpacing"/>
        <w:numPr>
          <w:ilvl w:val="0"/>
          <w:numId w:val="2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Slices:</w:t>
      </w:r>
    </w:p>
    <w:p w14:paraId="57542064" w14:textId="43EAE365" w:rsidR="002B6C27" w:rsidRDefault="002B6C27" w:rsidP="00F00D77">
      <w:pPr>
        <w:pStyle w:val="NoSpacing"/>
        <w:numPr>
          <w:ilvl w:val="1"/>
          <w:numId w:val="2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Backed by array. Each slice you see under the cover go has an array</w:t>
      </w:r>
    </w:p>
    <w:p w14:paraId="25227CD3" w14:textId="0BFC5070" w:rsidR="002B6C27" w:rsidRDefault="002B6C27" w:rsidP="00F00D77">
      <w:pPr>
        <w:pStyle w:val="NoSpacing"/>
        <w:numPr>
          <w:ilvl w:val="1"/>
          <w:numId w:val="2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Creation styles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69A69AEC" w14:textId="2DC65282" w:rsidR="002B6C27" w:rsidRDefault="001F1F14" w:rsidP="00F00D77">
      <w:pPr>
        <w:pStyle w:val="NoSpacing"/>
        <w:numPr>
          <w:ilvl w:val="2"/>
          <w:numId w:val="2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Slice existing array or slice</w:t>
      </w:r>
    </w:p>
    <w:p w14:paraId="2C5807FD" w14:textId="7D293AC7" w:rsidR="001F1F14" w:rsidRDefault="001F1F14" w:rsidP="00F00D77">
      <w:pPr>
        <w:pStyle w:val="NoSpacing"/>
        <w:numPr>
          <w:ilvl w:val="2"/>
          <w:numId w:val="2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Literal style</w:t>
      </w:r>
    </w:p>
    <w:p w14:paraId="31C0D4E9" w14:textId="44C83D73" w:rsidR="001F1F14" w:rsidRDefault="001F1F14" w:rsidP="00F00D77">
      <w:pPr>
        <w:pStyle w:val="NoSpacing"/>
        <w:numPr>
          <w:ilvl w:val="2"/>
          <w:numId w:val="2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using make function</w:t>
      </w:r>
    </w:p>
    <w:p w14:paraId="50EA4A87" w14:textId="636ED5C9" w:rsidR="001F1F14" w:rsidRDefault="001F1F14" w:rsidP="00F00D77">
      <w:pPr>
        <w:pStyle w:val="NoSpacing"/>
        <w:numPr>
          <w:ilvl w:val="3"/>
          <w:numId w:val="2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 :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= make([]int,10) // create slice with capacity and length == 10</w:t>
      </w:r>
    </w:p>
    <w:p w14:paraId="48750FA8" w14:textId="51D9E084" w:rsidR="001F1F14" w:rsidRDefault="001F1F14" w:rsidP="00F00D77">
      <w:pPr>
        <w:pStyle w:val="NoSpacing"/>
        <w:numPr>
          <w:ilvl w:val="3"/>
          <w:numId w:val="2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a:=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make([]int,10,100) // slice with length == 10 and capacity == 100</w:t>
      </w:r>
    </w:p>
    <w:p w14:paraId="2E87175F" w14:textId="062A95CC" w:rsidR="001F1F14" w:rsidRDefault="001F1F14" w:rsidP="00F00D77">
      <w:pPr>
        <w:pStyle w:val="NoSpacing"/>
        <w:numPr>
          <w:ilvl w:val="3"/>
          <w:numId w:val="2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returns length of the slice</w:t>
      </w:r>
    </w:p>
    <w:p w14:paraId="065830C6" w14:textId="463666C4" w:rsidR="001F1F14" w:rsidRDefault="001F1F14" w:rsidP="00F00D77">
      <w:pPr>
        <w:pStyle w:val="NoSpacing"/>
        <w:numPr>
          <w:ilvl w:val="3"/>
          <w:numId w:val="2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cap function returns the length of the underlying array</w:t>
      </w:r>
    </w:p>
    <w:p w14:paraId="301156EE" w14:textId="38407428" w:rsidR="001F1F14" w:rsidRDefault="001F1F14" w:rsidP="00F00D77">
      <w:pPr>
        <w:pStyle w:val="NoSpacing"/>
        <w:numPr>
          <w:ilvl w:val="3"/>
          <w:numId w:val="2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append function to add elements to slice</w:t>
      </w:r>
    </w:p>
    <w:p w14:paraId="1BB4ED50" w14:textId="1EFD0EBB" w:rsidR="001F1F14" w:rsidRDefault="001F1F14" w:rsidP="00F00D77">
      <w:pPr>
        <w:pStyle w:val="NoSpacing"/>
        <w:numPr>
          <w:ilvl w:val="4"/>
          <w:numId w:val="2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may cause expensive copy operation if underlying array is too small.</w:t>
      </w:r>
    </w:p>
    <w:p w14:paraId="6D2ADE51" w14:textId="0DB66098" w:rsidR="001F1F14" w:rsidRDefault="001F1F14" w:rsidP="00F00D77">
      <w:pPr>
        <w:pStyle w:val="NoSpacing"/>
        <w:numPr>
          <w:ilvl w:val="3"/>
          <w:numId w:val="2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Copies refer to the same underlying array so if you make a change to one copy it will affect all copies.</w:t>
      </w:r>
    </w:p>
    <w:p w14:paraId="28A4590C" w14:textId="43F8F32E" w:rsidR="001F1F14" w:rsidRDefault="001F1F14" w:rsidP="001F1F14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096130A" w14:textId="58652C9D" w:rsidR="001F1F14" w:rsidRDefault="001F1F14" w:rsidP="001F1F14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9ACE57" w14:textId="6198023B" w:rsidR="001F1F14" w:rsidRDefault="001F1F14" w:rsidP="001F1F14">
      <w:pPr>
        <w:pStyle w:val="NoSpacing"/>
        <w:jc w:val="center"/>
        <w:rPr>
          <w:rFonts w:ascii="Times New Roman" w:hAnsi="Times New Roman" w:cs="Times New Roman"/>
          <w:b/>
          <w:bCs/>
          <w:color w:val="00B050"/>
          <w:sz w:val="32"/>
          <w:szCs w:val="32"/>
        </w:rPr>
      </w:pPr>
      <w:r w:rsidRPr="001F1F14">
        <w:rPr>
          <w:rFonts w:ascii="Times New Roman" w:hAnsi="Times New Roman" w:cs="Times New Roman"/>
          <w:b/>
          <w:bCs/>
          <w:color w:val="00B050"/>
          <w:sz w:val="32"/>
          <w:szCs w:val="32"/>
        </w:rPr>
        <w:t>Maps and Structs</w:t>
      </w:r>
    </w:p>
    <w:p w14:paraId="1F9A6BF3" w14:textId="4606CD14" w:rsidR="001F1F14" w:rsidRDefault="001F1F14" w:rsidP="001F1F14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001F1F14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Maps</w:t>
      </w:r>
      <w:r w:rsidR="00783E89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 xml:space="preserve">(dictionary) </w:t>
      </w:r>
    </w:p>
    <w:p w14:paraId="648E6C75" w14:textId="455A454B" w:rsidR="001F1F14" w:rsidRDefault="001F1F14" w:rsidP="00F00D77">
      <w:pPr>
        <w:pStyle w:val="NoSpacing"/>
        <w:numPr>
          <w:ilvl w:val="0"/>
          <w:numId w:val="27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What are they? </w:t>
      </w:r>
    </w:p>
    <w:p w14:paraId="01D5F2C8" w14:textId="36F31234" w:rsidR="00783E89" w:rsidRPr="000D57F7" w:rsidRDefault="00783E89" w:rsidP="00F00D77">
      <w:pPr>
        <w:pStyle w:val="NoSpacing"/>
        <w:numPr>
          <w:ilvl w:val="1"/>
          <w:numId w:val="2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Takes a key and value </w:t>
      </w:r>
    </w:p>
    <w:p w14:paraId="065D8D8E" w14:textId="4E0C21B4" w:rsidR="00783E89" w:rsidRPr="000D57F7" w:rsidRDefault="00783E89" w:rsidP="00F00D77">
      <w:pPr>
        <w:pStyle w:val="NoSpacing"/>
        <w:numPr>
          <w:ilvl w:val="1"/>
          <w:numId w:val="2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Example: </w:t>
      </w:r>
    </w:p>
    <w:p w14:paraId="278FFF14" w14:textId="484D79CD" w:rsidR="00783E89" w:rsidRPr="000D57F7" w:rsidRDefault="00783E89" w:rsidP="00F00D77">
      <w:pPr>
        <w:pStyle w:val="NoSpacing"/>
        <w:numPr>
          <w:ilvl w:val="1"/>
          <w:numId w:val="2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>statePopulations</w:t>
      </w:r>
      <w:proofErr w:type="spellEnd"/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>= map[string]int {</w:t>
      </w:r>
    </w:p>
    <w:p w14:paraId="6F1D12D3" w14:textId="30A7CF64" w:rsidR="00783E89" w:rsidRPr="000D57F7" w:rsidRDefault="00783E89" w:rsidP="007C516F">
      <w:pPr>
        <w:pStyle w:val="NoSpacing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>“California</w:t>
      </w:r>
      <w:proofErr w:type="gramStart"/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>” :</w:t>
      </w:r>
      <w:proofErr w:type="gramEnd"/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3950,</w:t>
      </w:r>
    </w:p>
    <w:p w14:paraId="30CBF1F1" w14:textId="4F598AF6" w:rsidR="00783E89" w:rsidRPr="000D57F7" w:rsidRDefault="00783E89" w:rsidP="00783E89">
      <w:pPr>
        <w:pStyle w:val="NoSpacing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>“Texas</w:t>
      </w:r>
      <w:proofErr w:type="gramStart"/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>” :</w:t>
      </w:r>
      <w:proofErr w:type="gramEnd"/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4950,</w:t>
      </w:r>
    </w:p>
    <w:p w14:paraId="3934D0AA" w14:textId="35569DDE" w:rsidR="00783E89" w:rsidRPr="000D57F7" w:rsidRDefault="00783E89" w:rsidP="00783E89">
      <w:pPr>
        <w:pStyle w:val="NoSpacing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>“Florida</w:t>
      </w:r>
      <w:proofErr w:type="gramStart"/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>” :</w:t>
      </w:r>
      <w:proofErr w:type="gramEnd"/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2069,</w:t>
      </w:r>
    </w:p>
    <w:p w14:paraId="09851C2A" w14:textId="7815A466" w:rsidR="001230C0" w:rsidRDefault="00783E89" w:rsidP="001230C0">
      <w:pPr>
        <w:pStyle w:val="NoSpacing"/>
        <w:ind w:left="21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}</w:t>
      </w:r>
    </w:p>
    <w:p w14:paraId="5658CF0D" w14:textId="7A81E18A" w:rsidR="000D57F7" w:rsidRPr="000D57F7" w:rsidRDefault="000D57F7" w:rsidP="00F00D77">
      <w:pPr>
        <w:pStyle w:val="NoSpacing"/>
        <w:numPr>
          <w:ilvl w:val="1"/>
          <w:numId w:val="2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variable_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name</w:t>
      </w:r>
      <w:proofErr w:type="spellEnd"/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>= map[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key_type</w:t>
      </w:r>
      <w:proofErr w:type="spellEnd"/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>]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value_type</w:t>
      </w:r>
      <w:proofErr w:type="spellEnd"/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14:paraId="280C0F00" w14:textId="6607873F" w:rsidR="000D57F7" w:rsidRPr="000D57F7" w:rsidRDefault="000D57F7" w:rsidP="000D57F7">
      <w:pPr>
        <w:pStyle w:val="NoSpacing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Key</w:t>
      </w:r>
      <w:proofErr w:type="gramStart"/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>” :</w:t>
      </w:r>
      <w:proofErr w:type="gramEnd"/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value</w:t>
      </w:r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</w:p>
    <w:p w14:paraId="71A82E57" w14:textId="26B90DA1" w:rsidR="000D57F7" w:rsidRPr="000D57F7" w:rsidRDefault="000D57F7" w:rsidP="000D57F7">
      <w:pPr>
        <w:pStyle w:val="NoSpacing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Key</w:t>
      </w:r>
      <w:proofErr w:type="gramStart"/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>” :</w:t>
      </w:r>
      <w:proofErr w:type="gramEnd"/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value</w:t>
      </w:r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</w:p>
    <w:p w14:paraId="5C06BA69" w14:textId="22A5073D" w:rsidR="000D57F7" w:rsidRPr="000D57F7" w:rsidRDefault="000D57F7" w:rsidP="000D57F7">
      <w:pPr>
        <w:pStyle w:val="NoSpacing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Key</w:t>
      </w:r>
      <w:proofErr w:type="gramStart"/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>” :</w:t>
      </w:r>
      <w:proofErr w:type="gramEnd"/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value</w:t>
      </w:r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</w:p>
    <w:p w14:paraId="092A4343" w14:textId="77777777" w:rsidR="000D57F7" w:rsidRDefault="000D57F7" w:rsidP="000D57F7">
      <w:pPr>
        <w:pStyle w:val="NoSpacing"/>
        <w:ind w:left="21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}</w:t>
      </w:r>
    </w:p>
    <w:p w14:paraId="3D8F05F7" w14:textId="2ECDFEF2" w:rsidR="000D57F7" w:rsidRPr="000D57F7" w:rsidRDefault="000D57F7" w:rsidP="00F00D77">
      <w:pPr>
        <w:pStyle w:val="NoSpacing"/>
        <w:numPr>
          <w:ilvl w:val="1"/>
          <w:numId w:val="2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statePopulations</w:t>
      </w:r>
      <w:proofErr w:type="spellEnd"/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make(</w:t>
      </w:r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>map[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string</w:t>
      </w:r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>]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int)</w:t>
      </w:r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</w:t>
      </w:r>
    </w:p>
    <w:p w14:paraId="32E4BADC" w14:textId="77777777" w:rsidR="000D57F7" w:rsidRPr="000D57F7" w:rsidRDefault="000D57F7" w:rsidP="000D57F7">
      <w:pPr>
        <w:pStyle w:val="NoSpacing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Key</w:t>
      </w:r>
      <w:proofErr w:type="gramStart"/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>” :</w:t>
      </w:r>
      <w:proofErr w:type="gramEnd"/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value</w:t>
      </w:r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</w:p>
    <w:p w14:paraId="0BE15381" w14:textId="77777777" w:rsidR="000D57F7" w:rsidRPr="000D57F7" w:rsidRDefault="000D57F7" w:rsidP="000D57F7">
      <w:pPr>
        <w:pStyle w:val="NoSpacing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Key</w:t>
      </w:r>
      <w:proofErr w:type="gramStart"/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>” :</w:t>
      </w:r>
      <w:proofErr w:type="gramEnd"/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value</w:t>
      </w:r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</w:p>
    <w:p w14:paraId="5E4D3D93" w14:textId="77777777" w:rsidR="000D57F7" w:rsidRPr="000D57F7" w:rsidRDefault="000D57F7" w:rsidP="000D57F7">
      <w:pPr>
        <w:pStyle w:val="NoSpacing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>“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Key</w:t>
      </w:r>
      <w:proofErr w:type="gramStart"/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>” :</w:t>
      </w:r>
      <w:proofErr w:type="gramEnd"/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value</w:t>
      </w:r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</w:p>
    <w:p w14:paraId="544015B4" w14:textId="77777777" w:rsidR="000D57F7" w:rsidRDefault="000D57F7" w:rsidP="000D57F7">
      <w:pPr>
        <w:pStyle w:val="NoSpacing"/>
        <w:ind w:left="21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}</w:t>
      </w:r>
    </w:p>
    <w:p w14:paraId="7150CA99" w14:textId="75147F92" w:rsidR="000D57F7" w:rsidRDefault="000D57F7" w:rsidP="00F00D77">
      <w:pPr>
        <w:pStyle w:val="NoSpacing"/>
        <w:numPr>
          <w:ilvl w:val="0"/>
          <w:numId w:val="2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>add a key and value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dictionary_name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[“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key_value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”] = value</w:t>
      </w:r>
    </w:p>
    <w:p w14:paraId="2E6EF375" w14:textId="0FBF85DA" w:rsidR="000D57F7" w:rsidRDefault="000D57F7" w:rsidP="00F00D77">
      <w:pPr>
        <w:pStyle w:val="NoSpacing"/>
        <w:numPr>
          <w:ilvl w:val="1"/>
          <w:numId w:val="2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statePopulations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[“Georgia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”]=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9087</w:t>
      </w:r>
    </w:p>
    <w:p w14:paraId="3D72DB6C" w14:textId="12C9F4BE" w:rsidR="000D57F7" w:rsidRDefault="000D57F7" w:rsidP="00F00D77">
      <w:pPr>
        <w:pStyle w:val="NoSpacing"/>
        <w:numPr>
          <w:ilvl w:val="0"/>
          <w:numId w:val="2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delete entry in a map: </w:t>
      </w:r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>delete(</w:t>
      </w:r>
      <w:proofErr w:type="spellStart"/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>dictionary_name,”key</w:t>
      </w:r>
      <w:proofErr w:type="spellEnd"/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>”)</w:t>
      </w:r>
    </w:p>
    <w:p w14:paraId="77916F15" w14:textId="21038A60" w:rsidR="000D57F7" w:rsidRDefault="000D57F7" w:rsidP="00F00D77">
      <w:pPr>
        <w:pStyle w:val="NoSpacing"/>
        <w:numPr>
          <w:ilvl w:val="1"/>
          <w:numId w:val="2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delete(</w:t>
      </w:r>
      <w:proofErr w:type="spellStart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statePopulations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, “Georgia”)</w:t>
      </w:r>
    </w:p>
    <w:p w14:paraId="1FE047B7" w14:textId="5C475CB5" w:rsidR="000D57F7" w:rsidRDefault="000D57F7" w:rsidP="00F00D77">
      <w:pPr>
        <w:pStyle w:val="NoSpacing"/>
        <w:numPr>
          <w:ilvl w:val="0"/>
          <w:numId w:val="2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check if key is found use, ok </w:t>
      </w:r>
    </w:p>
    <w:p w14:paraId="705EB8DF" w14:textId="04B5B0AF" w:rsidR="000D57F7" w:rsidRDefault="000D57F7" w:rsidP="00F00D77">
      <w:pPr>
        <w:pStyle w:val="NoSpacing"/>
        <w:numPr>
          <w:ilvl w:val="1"/>
          <w:numId w:val="2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example: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_,ok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:=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statePopulations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[“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keyname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”]</w:t>
      </w:r>
    </w:p>
    <w:p w14:paraId="4947CDFD" w14:textId="0271CD62" w:rsidR="000D57F7" w:rsidRDefault="000D57F7" w:rsidP="000D57F7">
      <w:pPr>
        <w:pStyle w:val="NoSpacing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fmt.Println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(ok)</w:t>
      </w:r>
    </w:p>
    <w:p w14:paraId="62E0CD9D" w14:textId="2D15D362" w:rsidR="000D57F7" w:rsidRPr="000D57F7" w:rsidRDefault="000D57F7" w:rsidP="00F00D77">
      <w:pPr>
        <w:pStyle w:val="NoSpacing"/>
        <w:numPr>
          <w:ilvl w:val="0"/>
          <w:numId w:val="2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len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dictionaryname</w:t>
      </w:r>
      <w:proofErr w:type="spellEnd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) :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Gives the length of the dictionary</w:t>
      </w:r>
    </w:p>
    <w:p w14:paraId="66C37CA5" w14:textId="02CB6053" w:rsidR="001230C0" w:rsidRDefault="001230C0" w:rsidP="001230C0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** When copying and pasting into text editor be careful of the quotation marks.</w:t>
      </w:r>
    </w:p>
    <w:p w14:paraId="20C48182" w14:textId="2DA923E8" w:rsidR="001F1F14" w:rsidRDefault="001F1F14" w:rsidP="001F1F14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4CD3404A" w14:textId="5F563BE2" w:rsidR="001F1F14" w:rsidRDefault="001F1F14" w:rsidP="001F1F14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0A44479D" w14:textId="63293CD3" w:rsidR="001F1F14" w:rsidRDefault="001F1F14" w:rsidP="001F1F14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</w:pPr>
      <w:r w:rsidRPr="001F1F14">
        <w:rPr>
          <w:rFonts w:ascii="Times New Roman" w:hAnsi="Times New Roman" w:cs="Times New Roman"/>
          <w:b/>
          <w:bCs/>
          <w:color w:val="000000" w:themeColor="text1"/>
          <w:sz w:val="24"/>
          <w:szCs w:val="24"/>
          <w:u w:val="single"/>
        </w:rPr>
        <w:t>Structs</w:t>
      </w:r>
    </w:p>
    <w:p w14:paraId="400F4FA8" w14:textId="395B2461" w:rsidR="001F1F14" w:rsidRDefault="001F1F14" w:rsidP="00F00D77">
      <w:pPr>
        <w:pStyle w:val="NoSpacing"/>
        <w:numPr>
          <w:ilvl w:val="0"/>
          <w:numId w:val="28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F1F14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What are they? </w:t>
      </w:r>
    </w:p>
    <w:p w14:paraId="788F658A" w14:textId="6CEBA53D" w:rsidR="000D57F7" w:rsidRDefault="000D57F7" w:rsidP="00F00D77">
      <w:pPr>
        <w:pStyle w:val="NoSpacing"/>
        <w:numPr>
          <w:ilvl w:val="1"/>
          <w:numId w:val="28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A collection </w:t>
      </w: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type</w:t>
      </w:r>
      <w:proofErr w:type="gramEnd"/>
    </w:p>
    <w:p w14:paraId="765491C4" w14:textId="272F1058" w:rsidR="001F1F14" w:rsidRDefault="001F1F14" w:rsidP="00F00D77">
      <w:pPr>
        <w:pStyle w:val="NoSpacing"/>
        <w:numPr>
          <w:ilvl w:val="0"/>
          <w:numId w:val="28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Creating</w:t>
      </w:r>
    </w:p>
    <w:p w14:paraId="3507A537" w14:textId="77777777" w:rsidR="000D57F7" w:rsidRDefault="000D57F7" w:rsidP="000D57F7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Type Doctor struct {</w:t>
      </w:r>
    </w:p>
    <w:p w14:paraId="759B5743" w14:textId="55B1CC5B" w:rsidR="000D57F7" w:rsidRDefault="000D57F7" w:rsidP="000D57F7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>Number int</w:t>
      </w:r>
    </w:p>
    <w:p w14:paraId="20F9A2DE" w14:textId="1EA8689E" w:rsidR="000D57F7" w:rsidRDefault="000D57F7" w:rsidP="000D57F7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actor_name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string</w:t>
      </w:r>
    </w:p>
    <w:p w14:paraId="3DC231C1" w14:textId="4D1AA9C1" w:rsidR="000D57F7" w:rsidRDefault="000D57F7" w:rsidP="000D57F7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ab/>
        <w:t xml:space="preserve">companions </w:t>
      </w:r>
      <w:proofErr w:type="gramStart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[]string</w:t>
      </w:r>
      <w:proofErr w:type="gram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{</w:t>
      </w:r>
    </w:p>
    <w:p w14:paraId="49B0AAED" w14:textId="12EF2D0E" w:rsidR="000D57F7" w:rsidRDefault="000D57F7" w:rsidP="000D57F7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}</w:t>
      </w:r>
    </w:p>
    <w:p w14:paraId="7ECF2A54" w14:textId="3F584A2E" w:rsidR="000D57F7" w:rsidRDefault="000D57F7" w:rsidP="000D57F7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},</w:t>
      </w:r>
    </w:p>
    <w:p w14:paraId="2378BF11" w14:textId="2375C8F8" w:rsidR="000D57F7" w:rsidRDefault="000D57F7" w:rsidP="000D57F7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8AB9693" w14:textId="53DE621E" w:rsidR="000D57F7" w:rsidRDefault="000D57F7" w:rsidP="00F00D77">
      <w:pPr>
        <w:pStyle w:val="NoSpacing"/>
        <w:numPr>
          <w:ilvl w:val="0"/>
          <w:numId w:val="29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Naming conventions: lower case internal, uppercase exported</w:t>
      </w:r>
    </w:p>
    <w:p w14:paraId="15670C84" w14:textId="2C2DEC81" w:rsidR="000D57F7" w:rsidRDefault="000D57F7" w:rsidP="00F00D77">
      <w:pPr>
        <w:pStyle w:val="NoSpacing"/>
        <w:numPr>
          <w:ilvl w:val="0"/>
          <w:numId w:val="29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Capitalize all field names if you want other functions to be able to reach the struct.</w:t>
      </w:r>
    </w:p>
    <w:p w14:paraId="78D6E23B" w14:textId="29787FB2" w:rsidR="000D57F7" w:rsidRDefault="000D57F7" w:rsidP="00F00D77">
      <w:pPr>
        <w:pStyle w:val="NoSpacing"/>
        <w:numPr>
          <w:ilvl w:val="0"/>
          <w:numId w:val="29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Should NOT have underscore in struct name or field name</w:t>
      </w:r>
    </w:p>
    <w:p w14:paraId="0EC78D7C" w14:textId="1F6D4D75" w:rsidR="000D57F7" w:rsidRDefault="000D57F7" w:rsidP="00F00D77">
      <w:pPr>
        <w:pStyle w:val="NoSpacing"/>
        <w:numPr>
          <w:ilvl w:val="0"/>
          <w:numId w:val="29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Anonymous structs cannot be seen anywhere.</w:t>
      </w:r>
    </w:p>
    <w:p w14:paraId="3F4139DA" w14:textId="6E499722" w:rsidR="000D57F7" w:rsidRDefault="000D57F7" w:rsidP="000D57F7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Embedding (needs review)</w:t>
      </w:r>
    </w:p>
    <w:p w14:paraId="1837D9A2" w14:textId="725D16B1" w:rsidR="000D57F7" w:rsidRDefault="000D57F7" w:rsidP="000D57F7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Tagging (needs review)</w:t>
      </w:r>
    </w:p>
    <w:p w14:paraId="1541C6EC" w14:textId="77777777" w:rsidR="000D57F7" w:rsidRDefault="000D57F7" w:rsidP="000D57F7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52A962BA" w14:textId="783C6601" w:rsidR="000D57F7" w:rsidRDefault="000D57F7" w:rsidP="00F00D77">
      <w:pPr>
        <w:pStyle w:val="NoSpacing"/>
        <w:numPr>
          <w:ilvl w:val="0"/>
          <w:numId w:val="30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Use interfaces when you want to describe common behavior</w:t>
      </w:r>
    </w:p>
    <w:p w14:paraId="40222F2C" w14:textId="40864B11" w:rsidR="000D57F7" w:rsidRPr="000D57F7" w:rsidRDefault="000D57F7" w:rsidP="000D57F7">
      <w:pPr>
        <w:pStyle w:val="NoSpacing"/>
        <w:jc w:val="center"/>
        <w:rPr>
          <w:rFonts w:ascii="Times New Roman" w:hAnsi="Times New Roman" w:cs="Times New Roman"/>
          <w:b/>
          <w:bCs/>
          <w:color w:val="00B050"/>
          <w:sz w:val="32"/>
          <w:szCs w:val="32"/>
        </w:rPr>
      </w:pPr>
      <w:r w:rsidRPr="000D57F7">
        <w:rPr>
          <w:rFonts w:ascii="Times New Roman" w:hAnsi="Times New Roman" w:cs="Times New Roman"/>
          <w:b/>
          <w:bCs/>
          <w:color w:val="00B050"/>
          <w:sz w:val="32"/>
          <w:szCs w:val="32"/>
        </w:rPr>
        <w:t>Summary of Maps/Structs</w:t>
      </w:r>
    </w:p>
    <w:p w14:paraId="7AFAA5D6" w14:textId="77777777" w:rsidR="000D57F7" w:rsidRDefault="000D57F7" w:rsidP="000D57F7">
      <w:pPr>
        <w:pStyle w:val="NoSpacing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739CACEB" w14:textId="308131EE" w:rsidR="00783E89" w:rsidRDefault="000D57F7" w:rsidP="00F00D77">
      <w:pPr>
        <w:pStyle w:val="NoSpacing"/>
        <w:numPr>
          <w:ilvl w:val="0"/>
          <w:numId w:val="3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Maps</w:t>
      </w:r>
    </w:p>
    <w:p w14:paraId="67653C05" w14:textId="2DDC37BD" w:rsidR="000D57F7" w:rsidRDefault="000D57F7" w:rsidP="00F00D77">
      <w:pPr>
        <w:pStyle w:val="NoSpacing"/>
        <w:numPr>
          <w:ilvl w:val="1"/>
          <w:numId w:val="3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Collections of value types that are accessed via keys (Dictionary)</w:t>
      </w:r>
    </w:p>
    <w:p w14:paraId="7453087A" w14:textId="077DCAAE" w:rsidR="000D57F7" w:rsidRDefault="000D57F7" w:rsidP="00F00D77">
      <w:pPr>
        <w:pStyle w:val="NoSpacing"/>
        <w:numPr>
          <w:ilvl w:val="1"/>
          <w:numId w:val="3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Created via literals or via make function</w:t>
      </w:r>
    </w:p>
    <w:p w14:paraId="7FD518CC" w14:textId="3DE57168" w:rsidR="000D57F7" w:rsidRDefault="000D57F7" w:rsidP="00F00D77">
      <w:pPr>
        <w:pStyle w:val="NoSpacing"/>
        <w:numPr>
          <w:ilvl w:val="1"/>
          <w:numId w:val="3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Members accessed via [key] syntax</w:t>
      </w:r>
    </w:p>
    <w:p w14:paraId="263C79B3" w14:textId="67E3CB6E" w:rsidR="000D57F7" w:rsidRDefault="000D57F7" w:rsidP="00F00D77">
      <w:pPr>
        <w:pStyle w:val="NoSpacing"/>
        <w:numPr>
          <w:ilvl w:val="2"/>
          <w:numId w:val="3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myMap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[‘key”] = “value”</w:t>
      </w:r>
    </w:p>
    <w:p w14:paraId="290017A6" w14:textId="336BA023" w:rsidR="000D57F7" w:rsidRDefault="000D57F7" w:rsidP="00F00D77">
      <w:pPr>
        <w:pStyle w:val="NoSpacing"/>
        <w:numPr>
          <w:ilvl w:val="1"/>
          <w:numId w:val="3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check for presence of item using “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value,ok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” form of result</w:t>
      </w:r>
    </w:p>
    <w:p w14:paraId="42EB21B3" w14:textId="0D3EA732" w:rsidR="000D57F7" w:rsidRDefault="000D57F7" w:rsidP="00F00D77">
      <w:pPr>
        <w:pStyle w:val="NoSpacing"/>
        <w:numPr>
          <w:ilvl w:val="1"/>
          <w:numId w:val="3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multiple assignments refer to the same underlying data so any changes will affect all items pointing to the same underlying data.</w:t>
      </w:r>
    </w:p>
    <w:p w14:paraId="586E63C0" w14:textId="12410285" w:rsidR="000D57F7" w:rsidRDefault="000D57F7" w:rsidP="00F00D77">
      <w:pPr>
        <w:pStyle w:val="NoSpacing"/>
        <w:numPr>
          <w:ilvl w:val="0"/>
          <w:numId w:val="3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Structs</w:t>
      </w:r>
    </w:p>
    <w:p w14:paraId="630A7019" w14:textId="7DE42534" w:rsidR="000D57F7" w:rsidRDefault="000D57F7" w:rsidP="00F00D77">
      <w:pPr>
        <w:pStyle w:val="NoSpacing"/>
        <w:numPr>
          <w:ilvl w:val="1"/>
          <w:numId w:val="3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Collections of disparate data types that describe a single concept</w:t>
      </w:r>
    </w:p>
    <w:p w14:paraId="1606A781" w14:textId="6DD17DC9" w:rsidR="000D57F7" w:rsidRDefault="000D57F7" w:rsidP="00F00D77">
      <w:pPr>
        <w:pStyle w:val="NoSpacing"/>
        <w:numPr>
          <w:ilvl w:val="1"/>
          <w:numId w:val="3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Keyed by named fields</w:t>
      </w:r>
    </w:p>
    <w:p w14:paraId="18D385FA" w14:textId="50059CDA" w:rsidR="000D57F7" w:rsidRDefault="000D57F7" w:rsidP="00F00D77">
      <w:pPr>
        <w:pStyle w:val="NoSpacing"/>
        <w:numPr>
          <w:ilvl w:val="1"/>
          <w:numId w:val="3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Normally created as types, but anonymous structs are allowed</w:t>
      </w:r>
    </w:p>
    <w:p w14:paraId="025F2DF7" w14:textId="307FF60A" w:rsidR="000D57F7" w:rsidRDefault="000D57F7" w:rsidP="00F00D77">
      <w:pPr>
        <w:pStyle w:val="NoSpacing"/>
        <w:numPr>
          <w:ilvl w:val="1"/>
          <w:numId w:val="3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Structs are value types</w:t>
      </w:r>
    </w:p>
    <w:p w14:paraId="380EB18E" w14:textId="5C2D7CCF" w:rsidR="000D57F7" w:rsidRDefault="000D57F7" w:rsidP="00F00D77">
      <w:pPr>
        <w:pStyle w:val="NoSpacing"/>
        <w:numPr>
          <w:ilvl w:val="1"/>
          <w:numId w:val="3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No inheritance, but can use composition via embedding</w:t>
      </w:r>
    </w:p>
    <w:p w14:paraId="581A0915" w14:textId="347438F2" w:rsidR="000D57F7" w:rsidRDefault="000D57F7" w:rsidP="00F00D77">
      <w:pPr>
        <w:pStyle w:val="NoSpacing"/>
        <w:numPr>
          <w:ilvl w:val="1"/>
          <w:numId w:val="3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Tags can be added to struct fields to describe field</w:t>
      </w:r>
    </w:p>
    <w:p w14:paraId="69B97BE5" w14:textId="0BD2F42F" w:rsidR="000D57F7" w:rsidRDefault="000D57F7" w:rsidP="000D57F7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EE6972" w14:textId="735000FE" w:rsidR="000D57F7" w:rsidRDefault="000D57F7" w:rsidP="000D57F7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F431485" w14:textId="2B772316" w:rsidR="000D57F7" w:rsidRDefault="000D57F7" w:rsidP="000D57F7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489C4A2" w14:textId="044932D4" w:rsidR="000D57F7" w:rsidRDefault="000D57F7" w:rsidP="000D57F7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2F966F" w14:textId="47AAC244" w:rsidR="000D57F7" w:rsidRDefault="000D57F7" w:rsidP="000D57F7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EB8F67" w14:textId="73E9676A" w:rsidR="000D57F7" w:rsidRDefault="000D57F7" w:rsidP="000D57F7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C31373B" w14:textId="6720B7A9" w:rsidR="000D57F7" w:rsidRDefault="000D57F7" w:rsidP="000D57F7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D32B771" w14:textId="4DB45D37" w:rsidR="000D57F7" w:rsidRDefault="000D57F7" w:rsidP="000D57F7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B68E7DE" w14:textId="2293DDCE" w:rsidR="000D57F7" w:rsidRDefault="000D57F7" w:rsidP="000D57F7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1DB0FD7B" w14:textId="29F922C3" w:rsidR="000D57F7" w:rsidRDefault="000D57F7" w:rsidP="000D57F7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5B76CD4" w14:textId="78D6E09F" w:rsidR="000D57F7" w:rsidRDefault="000D57F7" w:rsidP="000D57F7">
      <w:pPr>
        <w:pStyle w:val="NoSpacing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6742B45" w14:textId="3B2BC3AF" w:rsidR="000D57F7" w:rsidRDefault="000D57F7" w:rsidP="000D57F7">
      <w:pPr>
        <w:pStyle w:val="NoSpacing"/>
        <w:jc w:val="center"/>
        <w:rPr>
          <w:rFonts w:ascii="Times New Roman" w:hAnsi="Times New Roman" w:cs="Times New Roman"/>
          <w:b/>
          <w:bCs/>
          <w:color w:val="00B050"/>
          <w:sz w:val="36"/>
          <w:szCs w:val="36"/>
        </w:rPr>
      </w:pPr>
      <w:r w:rsidRPr="000D57F7">
        <w:rPr>
          <w:rFonts w:ascii="Times New Roman" w:hAnsi="Times New Roman" w:cs="Times New Roman"/>
          <w:b/>
          <w:bCs/>
          <w:color w:val="00B050"/>
          <w:sz w:val="36"/>
          <w:szCs w:val="36"/>
        </w:rPr>
        <w:t>Control Flow</w:t>
      </w:r>
    </w:p>
    <w:p w14:paraId="18FEE10D" w14:textId="178BBEA6" w:rsidR="000D57F7" w:rsidRPr="000D57F7" w:rsidRDefault="000D57F7" w:rsidP="000D57F7">
      <w:pPr>
        <w:pStyle w:val="NoSpacing"/>
        <w:jc w:val="center"/>
        <w:rPr>
          <w:rFonts w:ascii="Times New Roman" w:hAnsi="Times New Roman" w:cs="Times New Roman"/>
          <w:b/>
          <w:bCs/>
          <w:color w:val="00B050"/>
          <w:sz w:val="28"/>
          <w:szCs w:val="28"/>
        </w:rPr>
      </w:pPr>
      <w:r w:rsidRPr="000D57F7">
        <w:rPr>
          <w:rFonts w:ascii="Times New Roman" w:hAnsi="Times New Roman" w:cs="Times New Roman"/>
          <w:b/>
          <w:bCs/>
          <w:color w:val="00B050"/>
          <w:sz w:val="28"/>
          <w:szCs w:val="28"/>
        </w:rPr>
        <w:t>(If and Switch Statements)</w:t>
      </w:r>
    </w:p>
    <w:p w14:paraId="7775943D" w14:textId="4FAA8563" w:rsidR="000D57F7" w:rsidRPr="000D57F7" w:rsidRDefault="000D57F7" w:rsidP="00F00D77">
      <w:pPr>
        <w:pStyle w:val="NoSpacing"/>
        <w:numPr>
          <w:ilvl w:val="0"/>
          <w:numId w:val="31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D57F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If Statements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</w:p>
    <w:p w14:paraId="04FFD9DC" w14:textId="6FE14161" w:rsidR="000D57F7" w:rsidRDefault="000D57F7" w:rsidP="00F00D77">
      <w:pPr>
        <w:pStyle w:val="NoSpacing"/>
        <w:numPr>
          <w:ilvl w:val="1"/>
          <w:numId w:val="3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>Operators</w:t>
      </w:r>
    </w:p>
    <w:p w14:paraId="2F9617D5" w14:textId="669903A9" w:rsidR="000D57F7" w:rsidRDefault="000D57F7" w:rsidP="00F00D77">
      <w:pPr>
        <w:pStyle w:val="NoSpacing"/>
        <w:numPr>
          <w:ilvl w:val="2"/>
          <w:numId w:val="3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|| means or</w:t>
      </w:r>
    </w:p>
    <w:p w14:paraId="3F692F17" w14:textId="4843A6AB" w:rsidR="000D57F7" w:rsidRDefault="000D57F7" w:rsidP="00F00D77">
      <w:pPr>
        <w:pStyle w:val="NoSpacing"/>
        <w:numPr>
          <w:ilvl w:val="2"/>
          <w:numId w:val="3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&amp;&amp; means and </w:t>
      </w:r>
    </w:p>
    <w:p w14:paraId="665DC569" w14:textId="4D0E5CDD" w:rsidR="000D57F7" w:rsidRDefault="000D57F7" w:rsidP="00F00D77">
      <w:pPr>
        <w:pStyle w:val="NoSpacing"/>
        <w:numPr>
          <w:ilvl w:val="2"/>
          <w:numId w:val="3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! means not</w:t>
      </w:r>
    </w:p>
    <w:p w14:paraId="3B0D73DC" w14:textId="6BF5717E" w:rsidR="000D57F7" w:rsidRDefault="000D57F7" w:rsidP="00F00D77">
      <w:pPr>
        <w:pStyle w:val="NoSpacing"/>
        <w:numPr>
          <w:ilvl w:val="1"/>
          <w:numId w:val="3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Short circuiting</w:t>
      </w:r>
    </w:p>
    <w:p w14:paraId="420FE323" w14:textId="40B5AEBF" w:rsidR="000D57F7" w:rsidRPr="000D57F7" w:rsidRDefault="000D57F7" w:rsidP="00F00D77">
      <w:pPr>
        <w:pStyle w:val="NoSpacing"/>
        <w:numPr>
          <w:ilvl w:val="2"/>
          <w:numId w:val="3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When only some of the parameters are ran and the test fails because it needed to pass all tests</w:t>
      </w:r>
    </w:p>
    <w:p w14:paraId="5664EAF5" w14:textId="21267E9C" w:rsidR="000D57F7" w:rsidRPr="000D57F7" w:rsidRDefault="000D57F7" w:rsidP="00F00D77">
      <w:pPr>
        <w:pStyle w:val="NoSpacing"/>
        <w:numPr>
          <w:ilvl w:val="1"/>
          <w:numId w:val="3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>If -else and if -else if statements</w:t>
      </w:r>
    </w:p>
    <w:p w14:paraId="5CD3E469" w14:textId="1158A446" w:rsidR="000D57F7" w:rsidRPr="000D57F7" w:rsidRDefault="000D57F7" w:rsidP="00F00D77">
      <w:pPr>
        <w:pStyle w:val="NoSpacing"/>
        <w:numPr>
          <w:ilvl w:val="0"/>
          <w:numId w:val="31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0D57F7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Switch Statements</w:t>
      </w:r>
    </w:p>
    <w:p w14:paraId="10A2BBEB" w14:textId="5BCC030D" w:rsidR="000D57F7" w:rsidRDefault="000D57F7" w:rsidP="00F00D77">
      <w:pPr>
        <w:pStyle w:val="NoSpacing"/>
        <w:numPr>
          <w:ilvl w:val="1"/>
          <w:numId w:val="3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>Simple cases</w:t>
      </w:r>
    </w:p>
    <w:p w14:paraId="3C9DECA1" w14:textId="2D89A964" w:rsidR="00CA6AA2" w:rsidRDefault="00CA6AA2" w:rsidP="00F00D77">
      <w:pPr>
        <w:pStyle w:val="NoSpacing"/>
        <w:numPr>
          <w:ilvl w:val="2"/>
          <w:numId w:val="3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Cannot have over lapping cases will get syntax order.</w:t>
      </w:r>
    </w:p>
    <w:p w14:paraId="1534304E" w14:textId="2BB10737" w:rsidR="00CA6AA2" w:rsidRDefault="00CA6AA2" w:rsidP="00F00D77">
      <w:pPr>
        <w:pStyle w:val="NoSpacing"/>
        <w:numPr>
          <w:ilvl w:val="3"/>
          <w:numId w:val="3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Example case 1,2,3 and case 3,4,5 will get error because 3 used twice</w:t>
      </w:r>
    </w:p>
    <w:p w14:paraId="416E92DC" w14:textId="77777777" w:rsidR="00CA6AA2" w:rsidRPr="000D57F7" w:rsidRDefault="00CA6AA2" w:rsidP="00F00D77">
      <w:pPr>
        <w:pStyle w:val="NoSpacing"/>
        <w:numPr>
          <w:ilvl w:val="1"/>
          <w:numId w:val="3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167A1EA" w14:textId="1BA20A31" w:rsidR="000D57F7" w:rsidRPr="000D57F7" w:rsidRDefault="000D57F7" w:rsidP="00F00D77">
      <w:pPr>
        <w:pStyle w:val="NoSpacing"/>
        <w:numPr>
          <w:ilvl w:val="1"/>
          <w:numId w:val="3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>Cases with multiple tests</w:t>
      </w:r>
    </w:p>
    <w:p w14:paraId="326DB31F" w14:textId="187AECAE" w:rsidR="000D57F7" w:rsidRPr="000D57F7" w:rsidRDefault="000D57F7" w:rsidP="00F00D77">
      <w:pPr>
        <w:pStyle w:val="NoSpacing"/>
        <w:numPr>
          <w:ilvl w:val="1"/>
          <w:numId w:val="3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Falling through </w:t>
      </w:r>
    </w:p>
    <w:p w14:paraId="3ED68EE6" w14:textId="712ACEF0" w:rsidR="000D57F7" w:rsidRDefault="000D57F7" w:rsidP="00F00D77">
      <w:pPr>
        <w:pStyle w:val="NoSpacing"/>
        <w:numPr>
          <w:ilvl w:val="1"/>
          <w:numId w:val="3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D57F7">
        <w:rPr>
          <w:rFonts w:ascii="Times New Roman" w:hAnsi="Times New Roman" w:cs="Times New Roman"/>
          <w:color w:val="000000" w:themeColor="text1"/>
          <w:sz w:val="24"/>
          <w:szCs w:val="24"/>
        </w:rPr>
        <w:t>Type Switches</w:t>
      </w:r>
      <w:r w:rsidR="00CA6AA2">
        <w:rPr>
          <w:rFonts w:ascii="Times New Roman" w:hAnsi="Times New Roman" w:cs="Times New Roman"/>
          <w:color w:val="000000" w:themeColor="text1"/>
          <w:sz w:val="24"/>
          <w:szCs w:val="24"/>
        </w:rPr>
        <w:t>: running a switch to determine its type</w:t>
      </w:r>
    </w:p>
    <w:p w14:paraId="37FF530C" w14:textId="1251B604" w:rsidR="00CA6AA2" w:rsidRDefault="00CA6AA2" w:rsidP="00F00D77">
      <w:pPr>
        <w:pStyle w:val="NoSpacing"/>
        <w:numPr>
          <w:ilvl w:val="2"/>
          <w:numId w:val="3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6AA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1066C08" wp14:editId="4CAC9A21">
            <wp:extent cx="4196443" cy="2560458"/>
            <wp:effectExtent l="0" t="0" r="0" b="508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6319" cy="25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06F6C" w14:textId="48DDC123" w:rsidR="00CA6AA2" w:rsidRDefault="00CA6AA2" w:rsidP="00F00D77">
      <w:pPr>
        <w:pStyle w:val="NoSpacing"/>
        <w:numPr>
          <w:ilvl w:val="3"/>
          <w:numId w:val="1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Same data type and length for arrays to be alike</w:t>
      </w:r>
    </w:p>
    <w:p w14:paraId="46D74293" w14:textId="0E3B28A0" w:rsidR="00CA6AA2" w:rsidRDefault="00CA6AA2" w:rsidP="00F00D77">
      <w:pPr>
        <w:pStyle w:val="NoSpacing"/>
        <w:numPr>
          <w:ilvl w:val="3"/>
          <w:numId w:val="1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Use breaks to get out of a switch early</w:t>
      </w:r>
    </w:p>
    <w:p w14:paraId="0E92377A" w14:textId="1A670363" w:rsidR="00CA6AA2" w:rsidRDefault="00CA6AA2" w:rsidP="00CA6AA2">
      <w:pPr>
        <w:pStyle w:val="NoSpacing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CF9AC0D" w14:textId="5807C62E" w:rsidR="00CA6AA2" w:rsidRDefault="00CA6AA2" w:rsidP="00CA6AA2">
      <w:pPr>
        <w:pStyle w:val="NoSpacing"/>
        <w:jc w:val="center"/>
        <w:rPr>
          <w:rFonts w:ascii="Times New Roman" w:hAnsi="Times New Roman" w:cs="Times New Roman"/>
          <w:b/>
          <w:bCs/>
          <w:color w:val="00B050"/>
          <w:sz w:val="36"/>
          <w:szCs w:val="36"/>
        </w:rPr>
      </w:pPr>
      <w:r w:rsidRPr="00CA6AA2">
        <w:rPr>
          <w:rFonts w:ascii="Times New Roman" w:hAnsi="Times New Roman" w:cs="Times New Roman"/>
          <w:b/>
          <w:bCs/>
          <w:color w:val="00B050"/>
          <w:sz w:val="36"/>
          <w:szCs w:val="36"/>
        </w:rPr>
        <w:t>Summary</w:t>
      </w:r>
    </w:p>
    <w:p w14:paraId="3D4AA85B" w14:textId="58BFCC1E" w:rsidR="00CA6AA2" w:rsidRPr="00CA6AA2" w:rsidRDefault="00CA6AA2" w:rsidP="00F00D77">
      <w:pPr>
        <w:pStyle w:val="NoSpacing"/>
        <w:numPr>
          <w:ilvl w:val="0"/>
          <w:numId w:val="32"/>
        </w:numPr>
        <w:rPr>
          <w:rFonts w:ascii="Times New Roman" w:hAnsi="Times New Roman" w:cs="Times New Roman"/>
          <w:color w:val="00B050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If statements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510680BA" w14:textId="0F72D64C" w:rsidR="00CA6AA2" w:rsidRPr="00CA6AA2" w:rsidRDefault="00CA6AA2" w:rsidP="00F00D77">
      <w:pPr>
        <w:pStyle w:val="NoSpacing"/>
        <w:numPr>
          <w:ilvl w:val="1"/>
          <w:numId w:val="32"/>
        </w:numPr>
        <w:rPr>
          <w:rFonts w:ascii="Times New Roman" w:hAnsi="Times New Roman" w:cs="Times New Roman"/>
          <w:color w:val="00B050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Initializers and how it allows us to execute a statement that sets up variables to use to run our tests against</w:t>
      </w:r>
    </w:p>
    <w:p w14:paraId="632BB8C6" w14:textId="2C2F935F" w:rsidR="00CA6AA2" w:rsidRDefault="00CA6AA2" w:rsidP="00F00D77">
      <w:pPr>
        <w:pStyle w:val="NoSpacing"/>
        <w:numPr>
          <w:ilvl w:val="1"/>
          <w:numId w:val="3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A6AA2">
        <w:rPr>
          <w:rFonts w:ascii="Times New Roman" w:hAnsi="Times New Roman" w:cs="Times New Roman"/>
          <w:color w:val="000000" w:themeColor="text1"/>
          <w:sz w:val="24"/>
          <w:szCs w:val="24"/>
        </w:rPr>
        <w:t>Comparison Operators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(6)</w:t>
      </w:r>
    </w:p>
    <w:p w14:paraId="0BCF82E9" w14:textId="3316FA4A" w:rsidR="00CA6AA2" w:rsidRDefault="00CA6AA2" w:rsidP="00F00D77">
      <w:pPr>
        <w:pStyle w:val="NoSpacing"/>
        <w:numPr>
          <w:ilvl w:val="2"/>
          <w:numId w:val="3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Less than &lt;</w:t>
      </w:r>
    </w:p>
    <w:p w14:paraId="138CC067" w14:textId="1A58503F" w:rsidR="00CA6AA2" w:rsidRDefault="00CA6AA2" w:rsidP="00F00D77">
      <w:pPr>
        <w:pStyle w:val="NoSpacing"/>
        <w:numPr>
          <w:ilvl w:val="2"/>
          <w:numId w:val="3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Greater than &gt;</w:t>
      </w:r>
    </w:p>
    <w:p w14:paraId="490B497E" w14:textId="7C0ADF84" w:rsidR="00CA6AA2" w:rsidRDefault="00CA6AA2" w:rsidP="00F00D77">
      <w:pPr>
        <w:pStyle w:val="NoSpacing"/>
        <w:numPr>
          <w:ilvl w:val="2"/>
          <w:numId w:val="3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Less than or equal to &lt;=</w:t>
      </w:r>
    </w:p>
    <w:p w14:paraId="482DD379" w14:textId="4D7A2075" w:rsidR="00CA6AA2" w:rsidRDefault="00CA6AA2" w:rsidP="00F00D77">
      <w:pPr>
        <w:pStyle w:val="NoSpacing"/>
        <w:numPr>
          <w:ilvl w:val="2"/>
          <w:numId w:val="3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Greater than or equal to &gt;=</w:t>
      </w:r>
    </w:p>
    <w:p w14:paraId="613C13B9" w14:textId="3B8ABC24" w:rsidR="00CA6AA2" w:rsidRDefault="00CA6AA2" w:rsidP="00F00D77">
      <w:pPr>
        <w:pStyle w:val="NoSpacing"/>
        <w:numPr>
          <w:ilvl w:val="2"/>
          <w:numId w:val="3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Equivalent ==</w:t>
      </w:r>
    </w:p>
    <w:p w14:paraId="54608958" w14:textId="23ED04E2" w:rsidR="00CA6AA2" w:rsidRDefault="00CA6AA2" w:rsidP="00F00D77">
      <w:pPr>
        <w:pStyle w:val="NoSpacing"/>
        <w:numPr>
          <w:ilvl w:val="2"/>
          <w:numId w:val="3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Not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equal !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=</w:t>
      </w:r>
    </w:p>
    <w:p w14:paraId="56E1147D" w14:textId="4AA862AA" w:rsidR="00CA6AA2" w:rsidRDefault="00CA6AA2" w:rsidP="00F00D77">
      <w:pPr>
        <w:pStyle w:val="NoSpacing"/>
        <w:numPr>
          <w:ilvl w:val="1"/>
          <w:numId w:val="3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Logical Operators</w:t>
      </w:r>
    </w:p>
    <w:p w14:paraId="4A2AB2AA" w14:textId="708E3C22" w:rsidR="00CA6AA2" w:rsidRDefault="00CA6AA2" w:rsidP="00F00D77">
      <w:pPr>
        <w:pStyle w:val="NoSpacing"/>
        <w:numPr>
          <w:ilvl w:val="2"/>
          <w:numId w:val="3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|| or</w:t>
      </w:r>
    </w:p>
    <w:p w14:paraId="6314F07C" w14:textId="1BA5E41B" w:rsidR="00CA6AA2" w:rsidRDefault="00CA6AA2" w:rsidP="00F00D77">
      <w:pPr>
        <w:pStyle w:val="NoSpacing"/>
        <w:numPr>
          <w:ilvl w:val="2"/>
          <w:numId w:val="3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&amp;&amp; and </w:t>
      </w:r>
    </w:p>
    <w:p w14:paraId="355A9EE3" w14:textId="3B203AE5" w:rsidR="00CA6AA2" w:rsidRDefault="00CA6AA2" w:rsidP="00F00D77">
      <w:pPr>
        <w:pStyle w:val="NoSpacing"/>
        <w:numPr>
          <w:ilvl w:val="2"/>
          <w:numId w:val="3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! not</w:t>
      </w:r>
    </w:p>
    <w:p w14:paraId="5E802B0C" w14:textId="002CB71A" w:rsidR="00CA6AA2" w:rsidRDefault="00CA6AA2" w:rsidP="00F00D77">
      <w:pPr>
        <w:pStyle w:val="NoSpacing"/>
        <w:numPr>
          <w:ilvl w:val="1"/>
          <w:numId w:val="3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Short Circuiting </w:t>
      </w:r>
    </w:p>
    <w:p w14:paraId="4E791A24" w14:textId="69F5ACFA" w:rsidR="00CA6AA2" w:rsidRDefault="00CA6AA2" w:rsidP="00F00D77">
      <w:pPr>
        <w:pStyle w:val="NoSpacing"/>
        <w:numPr>
          <w:ilvl w:val="1"/>
          <w:numId w:val="3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If-else statements</w:t>
      </w:r>
    </w:p>
    <w:p w14:paraId="10F9F07A" w14:textId="4E31C83B" w:rsidR="00CA6AA2" w:rsidRDefault="00CA6AA2" w:rsidP="00F00D77">
      <w:pPr>
        <w:pStyle w:val="NoSpacing"/>
        <w:numPr>
          <w:ilvl w:val="1"/>
          <w:numId w:val="3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If-else if statements</w:t>
      </w:r>
    </w:p>
    <w:p w14:paraId="66DB6243" w14:textId="1676E540" w:rsidR="00CA6AA2" w:rsidRDefault="00CA6AA2" w:rsidP="00F00D77">
      <w:pPr>
        <w:pStyle w:val="NoSpacing"/>
        <w:numPr>
          <w:ilvl w:val="1"/>
          <w:numId w:val="3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Equality and floats</w:t>
      </w:r>
    </w:p>
    <w:p w14:paraId="6A458FCE" w14:textId="6BC60E8A" w:rsidR="00CA6AA2" w:rsidRDefault="00CA6AA2" w:rsidP="00F00D77">
      <w:pPr>
        <w:pStyle w:val="NoSpacing"/>
        <w:numPr>
          <w:ilvl w:val="1"/>
          <w:numId w:val="3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Fallthrough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- implicit; use if you need to fall through to the next case which executes to the next case no matter what. </w:t>
      </w:r>
    </w:p>
    <w:p w14:paraId="2828B068" w14:textId="3C044B64" w:rsidR="00CA6AA2" w:rsidRDefault="00CA6AA2" w:rsidP="00CA6AA2">
      <w:pPr>
        <w:pStyle w:val="NoSpacing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BCD0B5B" w14:textId="5439553C" w:rsidR="00CA6AA2" w:rsidRDefault="00CA6AA2" w:rsidP="00CA6AA2">
      <w:pPr>
        <w:pStyle w:val="NoSpacing"/>
        <w:ind w:left="108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687BAF6" w14:textId="77777777" w:rsidR="00CA6AA2" w:rsidRDefault="00CA6AA2" w:rsidP="00CA6AA2">
      <w:pPr>
        <w:pStyle w:val="NoSpacing"/>
        <w:ind w:left="1080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8DDFF35" w14:textId="1E1A3EBF" w:rsidR="00CA6AA2" w:rsidRDefault="00CA6AA2" w:rsidP="00CA6AA2">
      <w:pPr>
        <w:pStyle w:val="NoSpacing"/>
        <w:jc w:val="center"/>
        <w:rPr>
          <w:rFonts w:ascii="Times New Roman" w:hAnsi="Times New Roman" w:cs="Times New Roman"/>
          <w:b/>
          <w:bCs/>
          <w:color w:val="00B050"/>
          <w:sz w:val="36"/>
          <w:szCs w:val="36"/>
        </w:rPr>
      </w:pPr>
      <w:r w:rsidRPr="00CA6AA2">
        <w:rPr>
          <w:rFonts w:ascii="Times New Roman" w:hAnsi="Times New Roman" w:cs="Times New Roman"/>
          <w:b/>
          <w:bCs/>
          <w:color w:val="00B050"/>
          <w:sz w:val="36"/>
          <w:szCs w:val="36"/>
        </w:rPr>
        <w:t>Looping</w:t>
      </w:r>
    </w:p>
    <w:p w14:paraId="6FE5E6DF" w14:textId="30601333" w:rsidR="00CA6AA2" w:rsidRDefault="005308F9" w:rsidP="00F00D77">
      <w:pPr>
        <w:pStyle w:val="NoSpacing"/>
        <w:numPr>
          <w:ilvl w:val="0"/>
          <w:numId w:val="32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For statements</w:t>
      </w:r>
    </w:p>
    <w:p w14:paraId="70CD478B" w14:textId="71696BBC" w:rsidR="005308F9" w:rsidRDefault="005308F9" w:rsidP="00F00D77">
      <w:pPr>
        <w:pStyle w:val="NoSpacing"/>
        <w:numPr>
          <w:ilvl w:val="1"/>
          <w:numId w:val="3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08F9">
        <w:rPr>
          <w:rFonts w:ascii="Times New Roman" w:hAnsi="Times New Roman" w:cs="Times New Roman"/>
          <w:color w:val="000000" w:themeColor="text1"/>
          <w:sz w:val="24"/>
          <w:szCs w:val="24"/>
        </w:rPr>
        <w:t>Simple loops</w:t>
      </w:r>
    </w:p>
    <w:p w14:paraId="7457068D" w14:textId="638044B5" w:rsidR="005308F9" w:rsidRDefault="005308F9" w:rsidP="00F00D77">
      <w:pPr>
        <w:pStyle w:val="NoSpacing"/>
        <w:numPr>
          <w:ilvl w:val="2"/>
          <w:numId w:val="3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For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I:=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0;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&lt;5;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++ {</w:t>
      </w:r>
    </w:p>
    <w:p w14:paraId="74A48061" w14:textId="4AD8C32C" w:rsidR="005308F9" w:rsidRDefault="005308F9" w:rsidP="00F00D77">
      <w:pPr>
        <w:pStyle w:val="NoSpacing"/>
        <w:numPr>
          <w:ilvl w:val="3"/>
          <w:numId w:val="3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Fmt.Println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78C44CA4" w14:textId="2FF0B7DE" w:rsidR="005308F9" w:rsidRDefault="005308F9" w:rsidP="00F00D77">
      <w:pPr>
        <w:pStyle w:val="NoSpacing"/>
        <w:numPr>
          <w:ilvl w:val="2"/>
          <w:numId w:val="3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Start with an initializer (For I)</w:t>
      </w:r>
    </w:p>
    <w:p w14:paraId="1FEAD5E0" w14:textId="6EB80092" w:rsidR="005308F9" w:rsidRDefault="005308F9" w:rsidP="00F00D77">
      <w:pPr>
        <w:pStyle w:val="NoSpacing"/>
        <w:numPr>
          <w:ilvl w:val="2"/>
          <w:numId w:val="3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Some kind of statement with a Boolean result (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&lt;5)</w:t>
      </w:r>
    </w:p>
    <w:p w14:paraId="053E3B74" w14:textId="40CA94B1" w:rsidR="005308F9" w:rsidRDefault="005308F9" w:rsidP="00F00D77">
      <w:pPr>
        <w:pStyle w:val="NoSpacing"/>
        <w:numPr>
          <w:ilvl w:val="2"/>
          <w:numId w:val="3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Incrementor (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++) </w:t>
      </w:r>
    </w:p>
    <w:p w14:paraId="1F291E10" w14:textId="0A5F04E0" w:rsidR="005308F9" w:rsidRPr="005308F9" w:rsidRDefault="005308F9" w:rsidP="00F00D77">
      <w:pPr>
        <w:pStyle w:val="NoSpacing"/>
        <w:numPr>
          <w:ilvl w:val="1"/>
          <w:numId w:val="3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08F9">
        <w:rPr>
          <w:rFonts w:ascii="Times New Roman" w:hAnsi="Times New Roman" w:cs="Times New Roman"/>
          <w:color w:val="000000" w:themeColor="text1"/>
          <w:sz w:val="24"/>
          <w:szCs w:val="24"/>
        </w:rPr>
        <w:t>Exiting early</w:t>
      </w:r>
    </w:p>
    <w:p w14:paraId="7A4ABD92" w14:textId="2BE0E004" w:rsidR="005308F9" w:rsidRDefault="005308F9" w:rsidP="00F00D77">
      <w:pPr>
        <w:pStyle w:val="NoSpacing"/>
        <w:numPr>
          <w:ilvl w:val="1"/>
          <w:numId w:val="3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08F9">
        <w:rPr>
          <w:rFonts w:ascii="Times New Roman" w:hAnsi="Times New Roman" w:cs="Times New Roman"/>
          <w:color w:val="000000" w:themeColor="text1"/>
          <w:sz w:val="24"/>
          <w:szCs w:val="24"/>
        </w:rPr>
        <w:t>Looping through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collections</w:t>
      </w:r>
    </w:p>
    <w:p w14:paraId="6CFED610" w14:textId="4318256D" w:rsidR="005308F9" w:rsidRDefault="005308F9" w:rsidP="005308F9">
      <w:pPr>
        <w:pStyle w:val="NoSpacing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08F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835E89F" wp14:editId="401A1158">
            <wp:extent cx="2710543" cy="2319020"/>
            <wp:effectExtent l="0" t="0" r="0" b="508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5228" cy="233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092E1" w14:textId="568BC51A" w:rsidR="005308F9" w:rsidRDefault="005308F9" w:rsidP="005308F9">
      <w:pPr>
        <w:pStyle w:val="NoSpacing"/>
        <w:jc w:val="center"/>
        <w:rPr>
          <w:rFonts w:ascii="Times New Roman" w:hAnsi="Times New Roman" w:cs="Times New Roman"/>
          <w:b/>
          <w:bCs/>
          <w:color w:val="00B050"/>
          <w:sz w:val="36"/>
          <w:szCs w:val="36"/>
        </w:rPr>
      </w:pPr>
      <w:r w:rsidRPr="005308F9">
        <w:rPr>
          <w:rFonts w:ascii="Times New Roman" w:hAnsi="Times New Roman" w:cs="Times New Roman"/>
          <w:b/>
          <w:bCs/>
          <w:color w:val="00B050"/>
          <w:sz w:val="36"/>
          <w:szCs w:val="36"/>
        </w:rPr>
        <w:t>Summary</w:t>
      </w:r>
    </w:p>
    <w:p w14:paraId="4B15683E" w14:textId="32F911DB" w:rsidR="005308F9" w:rsidRDefault="005308F9" w:rsidP="00F00D77">
      <w:pPr>
        <w:pStyle w:val="NoSpacing"/>
        <w:numPr>
          <w:ilvl w:val="0"/>
          <w:numId w:val="3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There is no “while or Do” Keyword in go for looping only for</w:t>
      </w:r>
    </w:p>
    <w:p w14:paraId="182EC585" w14:textId="23AD9C55" w:rsidR="005308F9" w:rsidRDefault="005308F9" w:rsidP="00F00D77">
      <w:pPr>
        <w:pStyle w:val="NoSpacing"/>
        <w:numPr>
          <w:ilvl w:val="0"/>
          <w:numId w:val="3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Simple loops</w:t>
      </w:r>
    </w:p>
    <w:p w14:paraId="565322F3" w14:textId="4DF2C1A7" w:rsidR="005308F9" w:rsidRDefault="005308F9" w:rsidP="00F00D77">
      <w:pPr>
        <w:pStyle w:val="NoSpacing"/>
        <w:numPr>
          <w:ilvl w:val="1"/>
          <w:numId w:val="3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For initializer; test; incrementor {}</w:t>
      </w:r>
    </w:p>
    <w:p w14:paraId="74FC08AB" w14:textId="0637F2EE" w:rsidR="005308F9" w:rsidRDefault="005308F9" w:rsidP="00F00D77">
      <w:pPr>
        <w:pStyle w:val="NoSpacing"/>
        <w:numPr>
          <w:ilvl w:val="2"/>
          <w:numId w:val="3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Leaving out the semi colon creates an error message</w:t>
      </w:r>
    </w:p>
    <w:p w14:paraId="32C1F91A" w14:textId="0FE90849" w:rsidR="005308F9" w:rsidRDefault="005308F9" w:rsidP="00F00D77">
      <w:pPr>
        <w:pStyle w:val="NoSpacing"/>
        <w:numPr>
          <w:ilvl w:val="1"/>
          <w:numId w:val="3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For test {}</w:t>
      </w:r>
    </w:p>
    <w:p w14:paraId="79EF8A1E" w14:textId="59177485" w:rsidR="005308F9" w:rsidRDefault="005308F9" w:rsidP="00F00D77">
      <w:pPr>
        <w:pStyle w:val="NoSpacing"/>
        <w:numPr>
          <w:ilvl w:val="1"/>
          <w:numId w:val="3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For {}- runs indefinitely until break</w:t>
      </w:r>
    </w:p>
    <w:p w14:paraId="73DE081A" w14:textId="073F7EA2" w:rsidR="005308F9" w:rsidRDefault="005308F9" w:rsidP="00F00D77">
      <w:pPr>
        <w:pStyle w:val="NoSpacing"/>
        <w:numPr>
          <w:ilvl w:val="1"/>
          <w:numId w:val="3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Exiting early</w:t>
      </w:r>
    </w:p>
    <w:p w14:paraId="29E9CB0B" w14:textId="2DD655D4" w:rsidR="005308F9" w:rsidRDefault="005308F9" w:rsidP="00F00D77">
      <w:pPr>
        <w:pStyle w:val="NoSpacing"/>
        <w:numPr>
          <w:ilvl w:val="2"/>
          <w:numId w:val="3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Break </w:t>
      </w:r>
    </w:p>
    <w:p w14:paraId="12A760EA" w14:textId="19C92232" w:rsidR="005308F9" w:rsidRDefault="005308F9" w:rsidP="00F00D77">
      <w:pPr>
        <w:pStyle w:val="NoSpacing"/>
        <w:numPr>
          <w:ilvl w:val="2"/>
          <w:numId w:val="3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Continue</w:t>
      </w:r>
    </w:p>
    <w:p w14:paraId="4188BC5D" w14:textId="57425F7E" w:rsidR="005308F9" w:rsidRDefault="005308F9" w:rsidP="00F00D77">
      <w:pPr>
        <w:pStyle w:val="NoSpacing"/>
        <w:numPr>
          <w:ilvl w:val="2"/>
          <w:numId w:val="3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Lables</w:t>
      </w:r>
      <w:proofErr w:type="spellEnd"/>
    </w:p>
    <w:p w14:paraId="1BBA62C9" w14:textId="1AA55CB0" w:rsidR="005308F9" w:rsidRDefault="005308F9" w:rsidP="00F00D77">
      <w:pPr>
        <w:pStyle w:val="NoSpacing"/>
        <w:numPr>
          <w:ilvl w:val="1"/>
          <w:numId w:val="3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Looping over collections</w:t>
      </w:r>
    </w:p>
    <w:p w14:paraId="54E184BB" w14:textId="45CE591B" w:rsidR="005308F9" w:rsidRDefault="005308F9" w:rsidP="00F00D77">
      <w:pPr>
        <w:pStyle w:val="NoSpacing"/>
        <w:numPr>
          <w:ilvl w:val="2"/>
          <w:numId w:val="3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Arrays, slices, maps,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strings,channels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</w:p>
    <w:p w14:paraId="183D3F72" w14:textId="381364CE" w:rsidR="005308F9" w:rsidRDefault="005308F9" w:rsidP="00F00D77">
      <w:pPr>
        <w:pStyle w:val="NoSpacing"/>
        <w:numPr>
          <w:ilvl w:val="2"/>
          <w:numId w:val="3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For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k,v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:= range collection {}</w:t>
      </w:r>
    </w:p>
    <w:p w14:paraId="5B0EFA3E" w14:textId="5D2A7D34" w:rsidR="005308F9" w:rsidRDefault="005308F9" w:rsidP="005308F9">
      <w:pPr>
        <w:pStyle w:val="NoSpacing"/>
        <w:jc w:val="center"/>
        <w:rPr>
          <w:rFonts w:ascii="Times New Roman" w:hAnsi="Times New Roman" w:cs="Times New Roman"/>
          <w:color w:val="00B050"/>
          <w:sz w:val="36"/>
          <w:szCs w:val="36"/>
        </w:rPr>
      </w:pPr>
      <w:r w:rsidRPr="005308F9">
        <w:rPr>
          <w:rFonts w:ascii="Times New Roman" w:hAnsi="Times New Roman" w:cs="Times New Roman"/>
          <w:color w:val="00B050"/>
          <w:sz w:val="36"/>
          <w:szCs w:val="36"/>
        </w:rPr>
        <w:t>Control Flow</w:t>
      </w:r>
    </w:p>
    <w:p w14:paraId="421227CE" w14:textId="532A777B" w:rsidR="005308F9" w:rsidRPr="005308F9" w:rsidRDefault="005308F9" w:rsidP="005308F9">
      <w:pPr>
        <w:pStyle w:val="NoSpacing"/>
        <w:jc w:val="center"/>
        <w:rPr>
          <w:rFonts w:ascii="Times New Roman" w:hAnsi="Times New Roman" w:cs="Times New Roman"/>
          <w:color w:val="00B050"/>
          <w:sz w:val="24"/>
          <w:szCs w:val="24"/>
        </w:rPr>
      </w:pPr>
      <w:r w:rsidRPr="005308F9">
        <w:rPr>
          <w:rFonts w:ascii="Times New Roman" w:hAnsi="Times New Roman" w:cs="Times New Roman"/>
          <w:color w:val="00B050"/>
          <w:sz w:val="24"/>
          <w:szCs w:val="24"/>
        </w:rPr>
        <w:t>(Defer, Panic and Recovery)</w:t>
      </w:r>
    </w:p>
    <w:p w14:paraId="5E00BB9E" w14:textId="24D38FE7" w:rsidR="005308F9" w:rsidRPr="005308F9" w:rsidRDefault="005308F9" w:rsidP="00F00D77">
      <w:pPr>
        <w:pStyle w:val="NoSpacing"/>
        <w:numPr>
          <w:ilvl w:val="0"/>
          <w:numId w:val="34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308F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Defer</w:t>
      </w:r>
    </w:p>
    <w:p w14:paraId="63446715" w14:textId="482EBBCF" w:rsidR="005308F9" w:rsidRDefault="005308F9" w:rsidP="00F00D77">
      <w:pPr>
        <w:pStyle w:val="NoSpacing"/>
        <w:numPr>
          <w:ilvl w:val="3"/>
          <w:numId w:val="3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Keyword</w:t>
      </w:r>
    </w:p>
    <w:p w14:paraId="0D59DF92" w14:textId="77777777" w:rsidR="005308F9" w:rsidRPr="005308F9" w:rsidRDefault="005308F9" w:rsidP="00F00D77">
      <w:pPr>
        <w:pStyle w:val="ListParagraph"/>
        <w:numPr>
          <w:ilvl w:val="3"/>
          <w:numId w:val="34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  <w:r w:rsidRPr="005308F9">
        <w:rPr>
          <w:rFonts w:ascii="Arial" w:eastAsia="Times New Roman" w:hAnsi="Arial" w:cs="Arial"/>
          <w:color w:val="000000"/>
          <w:sz w:val="24"/>
          <w:szCs w:val="24"/>
          <w:shd w:val="clear" w:color="auto" w:fill="FFFFFF"/>
          <w:lang w:eastAsia="en-US"/>
        </w:rPr>
        <w:t>A defer statement defers the execution of a function until the surrounding function returns.</w:t>
      </w:r>
    </w:p>
    <w:p w14:paraId="34405264" w14:textId="77777777" w:rsidR="005308F9" w:rsidRDefault="005308F9" w:rsidP="00F00D77">
      <w:pPr>
        <w:pStyle w:val="NoSpacing"/>
        <w:numPr>
          <w:ilvl w:val="3"/>
          <w:numId w:val="3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6515AA8" w14:textId="450036BA" w:rsidR="005308F9" w:rsidRDefault="005308F9" w:rsidP="00F00D77">
      <w:pPr>
        <w:pStyle w:val="NoSpacing"/>
        <w:numPr>
          <w:ilvl w:val="3"/>
          <w:numId w:val="3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Last function deferred will be the first to be executed. (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lifo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3F867FDF" w14:textId="4AFA65F4" w:rsidR="005308F9" w:rsidRPr="005308F9" w:rsidRDefault="005308F9" w:rsidP="00F00D77">
      <w:pPr>
        <w:pStyle w:val="NoSpacing"/>
        <w:numPr>
          <w:ilvl w:val="0"/>
          <w:numId w:val="34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308F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Panic</w:t>
      </w:r>
    </w:p>
    <w:p w14:paraId="03263136" w14:textId="618B21CE" w:rsidR="005308F9" w:rsidRPr="005308F9" w:rsidRDefault="005308F9" w:rsidP="00F00D77">
      <w:pPr>
        <w:pStyle w:val="NoSpacing"/>
        <w:numPr>
          <w:ilvl w:val="3"/>
          <w:numId w:val="3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08F9">
        <w:rPr>
          <w:rFonts w:ascii="Times New Roman" w:hAnsi="Times New Roman" w:cs="Times New Roman"/>
          <w:color w:val="000000" w:themeColor="text1"/>
          <w:sz w:val="24"/>
          <w:szCs w:val="24"/>
        </w:rPr>
        <w:t>Does not have exceptions because a lot of cases that are exceptional in other languages isn’t exceptional in go.</w:t>
      </w:r>
    </w:p>
    <w:p w14:paraId="4D013AB5" w14:textId="77777777" w:rsidR="005308F9" w:rsidRPr="005308F9" w:rsidRDefault="005308F9" w:rsidP="00F00D77">
      <w:pPr>
        <w:pStyle w:val="ListParagraph"/>
        <w:numPr>
          <w:ilvl w:val="3"/>
          <w:numId w:val="34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  <w:r w:rsidRPr="005308F9">
        <w:rPr>
          <w:rFonts w:ascii="Times New Roman" w:eastAsia="Times New Roman" w:hAnsi="Times New Roman" w:cs="Times New Roman"/>
          <w:color w:val="3E4042"/>
          <w:sz w:val="24"/>
          <w:szCs w:val="24"/>
          <w:shd w:val="clear" w:color="auto" w:fill="FFFFFF"/>
          <w:lang w:eastAsia="en-US"/>
        </w:rPr>
        <w:t> built-in function that stops the ordinary flow of control and begins </w:t>
      </w:r>
      <w:r w:rsidRPr="005308F9">
        <w:rPr>
          <w:rFonts w:ascii="Times New Roman" w:eastAsia="Times New Roman" w:hAnsi="Times New Roman" w:cs="Times New Roman"/>
          <w:i/>
          <w:iCs/>
          <w:color w:val="3E4042"/>
          <w:sz w:val="24"/>
          <w:szCs w:val="24"/>
          <w:shd w:val="clear" w:color="auto" w:fill="FFFFFF"/>
          <w:lang w:eastAsia="en-US"/>
        </w:rPr>
        <w:t>panicking</w:t>
      </w:r>
      <w:r w:rsidRPr="005308F9">
        <w:rPr>
          <w:rFonts w:ascii="Times New Roman" w:eastAsia="Times New Roman" w:hAnsi="Times New Roman" w:cs="Times New Roman"/>
          <w:color w:val="3E4042"/>
          <w:sz w:val="24"/>
          <w:szCs w:val="24"/>
          <w:shd w:val="clear" w:color="auto" w:fill="FFFFFF"/>
          <w:lang w:eastAsia="en-US"/>
        </w:rPr>
        <w:t>.</w:t>
      </w:r>
    </w:p>
    <w:p w14:paraId="240F4756" w14:textId="60DBBA89" w:rsidR="005308F9" w:rsidRDefault="005308F9" w:rsidP="00F00D77">
      <w:pPr>
        <w:pStyle w:val="NoSpacing"/>
        <w:numPr>
          <w:ilvl w:val="3"/>
          <w:numId w:val="3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Panic is fatal when the panic takes longer than the run time.</w:t>
      </w:r>
    </w:p>
    <w:p w14:paraId="68900E0E" w14:textId="557E4A00" w:rsidR="005308F9" w:rsidRDefault="005308F9" w:rsidP="00F00D77">
      <w:pPr>
        <w:pStyle w:val="NoSpacing"/>
        <w:numPr>
          <w:ilvl w:val="3"/>
          <w:numId w:val="3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Execute function then defer then panic</w:t>
      </w:r>
    </w:p>
    <w:p w14:paraId="4C5C1731" w14:textId="3C331781" w:rsidR="005308F9" w:rsidRDefault="005308F9" w:rsidP="00F00D77">
      <w:pPr>
        <w:pStyle w:val="NoSpacing"/>
        <w:numPr>
          <w:ilvl w:val="0"/>
          <w:numId w:val="34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5308F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Recovery</w:t>
      </w:r>
    </w:p>
    <w:p w14:paraId="2E50C195" w14:textId="77777777" w:rsidR="005308F9" w:rsidRPr="005308F9" w:rsidRDefault="005308F9" w:rsidP="00F00D77">
      <w:pPr>
        <w:pStyle w:val="ListParagraph"/>
        <w:numPr>
          <w:ilvl w:val="3"/>
          <w:numId w:val="34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  <w:r w:rsidRPr="005308F9">
        <w:rPr>
          <w:rFonts w:ascii="Times New Roman" w:eastAsia="Times New Roman" w:hAnsi="Times New Roman" w:cs="Times New Roman"/>
          <w:color w:val="3E4042"/>
          <w:sz w:val="24"/>
          <w:szCs w:val="24"/>
          <w:shd w:val="clear" w:color="auto" w:fill="FFFFFF"/>
          <w:lang w:eastAsia="en-US"/>
        </w:rPr>
        <w:t>a built-in function that regains control of a panicking goroutine. Recover is only useful inside deferred functions. </w:t>
      </w:r>
    </w:p>
    <w:p w14:paraId="0F1983A3" w14:textId="5525C9D7" w:rsidR="005308F9" w:rsidRDefault="005308F9" w:rsidP="005308F9">
      <w:pPr>
        <w:pStyle w:val="NoSpacing"/>
        <w:ind w:left="720"/>
        <w:jc w:val="center"/>
        <w:rPr>
          <w:rFonts w:ascii="Times New Roman" w:hAnsi="Times New Roman" w:cs="Times New Roman"/>
          <w:b/>
          <w:bCs/>
          <w:color w:val="00B050"/>
          <w:sz w:val="36"/>
          <w:szCs w:val="36"/>
        </w:rPr>
      </w:pPr>
      <w:r w:rsidRPr="005308F9">
        <w:rPr>
          <w:rFonts w:ascii="Times New Roman" w:hAnsi="Times New Roman" w:cs="Times New Roman"/>
          <w:b/>
          <w:bCs/>
          <w:color w:val="00B050"/>
          <w:sz w:val="36"/>
          <w:szCs w:val="36"/>
        </w:rPr>
        <w:t>Summary</w:t>
      </w:r>
    </w:p>
    <w:p w14:paraId="25BD228F" w14:textId="395C2C6F" w:rsidR="005308F9" w:rsidRDefault="005308F9" w:rsidP="00F00D77">
      <w:pPr>
        <w:pStyle w:val="NoSpacing"/>
        <w:numPr>
          <w:ilvl w:val="0"/>
          <w:numId w:val="35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Defer</w:t>
      </w:r>
    </w:p>
    <w:p w14:paraId="202176F7" w14:textId="45C41657" w:rsidR="005308F9" w:rsidRPr="005308F9" w:rsidRDefault="005308F9" w:rsidP="00F00D77">
      <w:pPr>
        <w:pStyle w:val="NoSpacing"/>
        <w:numPr>
          <w:ilvl w:val="1"/>
          <w:numId w:val="3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08F9">
        <w:rPr>
          <w:rFonts w:ascii="Times New Roman" w:hAnsi="Times New Roman" w:cs="Times New Roman"/>
          <w:color w:val="000000" w:themeColor="text1"/>
          <w:sz w:val="24"/>
          <w:szCs w:val="24"/>
        </w:rPr>
        <w:t>Used to delay execution until function ends</w:t>
      </w:r>
    </w:p>
    <w:p w14:paraId="0E99D16A" w14:textId="776F24DF" w:rsidR="005308F9" w:rsidRPr="005308F9" w:rsidRDefault="005308F9" w:rsidP="00F00D77">
      <w:pPr>
        <w:pStyle w:val="NoSpacing"/>
        <w:numPr>
          <w:ilvl w:val="1"/>
          <w:numId w:val="3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08F9">
        <w:rPr>
          <w:rFonts w:ascii="Times New Roman" w:hAnsi="Times New Roman" w:cs="Times New Roman"/>
          <w:color w:val="000000" w:themeColor="text1"/>
          <w:sz w:val="24"/>
          <w:szCs w:val="24"/>
        </w:rPr>
        <w:t>Useful to group “open” and “close” functions together</w:t>
      </w:r>
    </w:p>
    <w:p w14:paraId="7DE668F5" w14:textId="56FEEF60" w:rsidR="005308F9" w:rsidRPr="005308F9" w:rsidRDefault="005308F9" w:rsidP="00F00D77">
      <w:pPr>
        <w:pStyle w:val="NoSpacing"/>
        <w:numPr>
          <w:ilvl w:val="2"/>
          <w:numId w:val="3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08F9">
        <w:rPr>
          <w:rFonts w:ascii="Times New Roman" w:hAnsi="Times New Roman" w:cs="Times New Roman"/>
          <w:color w:val="000000" w:themeColor="text1"/>
          <w:sz w:val="24"/>
          <w:szCs w:val="24"/>
        </w:rPr>
        <w:t>Be careful in loops (can cause memory issues)</w:t>
      </w:r>
    </w:p>
    <w:p w14:paraId="0D32169C" w14:textId="11CEEE30" w:rsidR="005308F9" w:rsidRPr="005308F9" w:rsidRDefault="005308F9" w:rsidP="00F00D77">
      <w:pPr>
        <w:pStyle w:val="NoSpacing"/>
        <w:numPr>
          <w:ilvl w:val="1"/>
          <w:numId w:val="3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08F9">
        <w:rPr>
          <w:rFonts w:ascii="Times New Roman" w:hAnsi="Times New Roman" w:cs="Times New Roman"/>
          <w:color w:val="000000" w:themeColor="text1"/>
          <w:sz w:val="24"/>
          <w:szCs w:val="24"/>
        </w:rPr>
        <w:t>Run in LIFO (last-in, first out order)</w:t>
      </w:r>
    </w:p>
    <w:p w14:paraId="4A945644" w14:textId="395F54C0" w:rsidR="005308F9" w:rsidRPr="005308F9" w:rsidRDefault="005308F9" w:rsidP="00F00D77">
      <w:pPr>
        <w:pStyle w:val="NoSpacing"/>
        <w:numPr>
          <w:ilvl w:val="1"/>
          <w:numId w:val="3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08F9">
        <w:rPr>
          <w:rFonts w:ascii="Times New Roman" w:hAnsi="Times New Roman" w:cs="Times New Roman"/>
          <w:color w:val="000000" w:themeColor="text1"/>
          <w:sz w:val="24"/>
          <w:szCs w:val="24"/>
        </w:rPr>
        <w:t>Arguments evaluated at time defer is executed, not at time of call function execution.</w:t>
      </w:r>
    </w:p>
    <w:p w14:paraId="19430971" w14:textId="36753C16" w:rsidR="005308F9" w:rsidRDefault="005308F9" w:rsidP="00F00D77">
      <w:pPr>
        <w:pStyle w:val="NoSpacing"/>
        <w:numPr>
          <w:ilvl w:val="0"/>
          <w:numId w:val="35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Panic</w:t>
      </w:r>
    </w:p>
    <w:p w14:paraId="4A8EF3A1" w14:textId="0533F92C" w:rsidR="005308F9" w:rsidRPr="005308F9" w:rsidRDefault="005308F9" w:rsidP="00F00D77">
      <w:pPr>
        <w:pStyle w:val="NoSpacing"/>
        <w:numPr>
          <w:ilvl w:val="1"/>
          <w:numId w:val="3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08F9">
        <w:rPr>
          <w:rFonts w:ascii="Times New Roman" w:hAnsi="Times New Roman" w:cs="Times New Roman"/>
          <w:color w:val="000000" w:themeColor="text1"/>
          <w:sz w:val="24"/>
          <w:szCs w:val="24"/>
        </w:rPr>
        <w:t>Occur when program cannot continue at all</w:t>
      </w:r>
    </w:p>
    <w:p w14:paraId="35EAC82E" w14:textId="31E8B99D" w:rsidR="005308F9" w:rsidRPr="005308F9" w:rsidRDefault="005308F9" w:rsidP="00F00D77">
      <w:pPr>
        <w:pStyle w:val="NoSpacing"/>
        <w:numPr>
          <w:ilvl w:val="1"/>
          <w:numId w:val="3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08F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Don’t use when file can’t open, unless critical </w:t>
      </w:r>
    </w:p>
    <w:p w14:paraId="0F7D6B7B" w14:textId="48258338" w:rsidR="005308F9" w:rsidRPr="005308F9" w:rsidRDefault="005308F9" w:rsidP="00F00D77">
      <w:pPr>
        <w:pStyle w:val="NoSpacing"/>
        <w:numPr>
          <w:ilvl w:val="1"/>
          <w:numId w:val="3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08F9">
        <w:rPr>
          <w:rFonts w:ascii="Times New Roman" w:hAnsi="Times New Roman" w:cs="Times New Roman"/>
          <w:color w:val="000000" w:themeColor="text1"/>
          <w:sz w:val="24"/>
          <w:szCs w:val="24"/>
        </w:rPr>
        <w:t>Use for unrecoverable events- cannot obtain TCP port for web server</w:t>
      </w:r>
    </w:p>
    <w:p w14:paraId="6227C43F" w14:textId="4BF22B2B" w:rsidR="005308F9" w:rsidRPr="005308F9" w:rsidRDefault="005308F9" w:rsidP="00F00D77">
      <w:pPr>
        <w:pStyle w:val="NoSpacing"/>
        <w:numPr>
          <w:ilvl w:val="1"/>
          <w:numId w:val="3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08F9">
        <w:rPr>
          <w:rFonts w:ascii="Times New Roman" w:hAnsi="Times New Roman" w:cs="Times New Roman"/>
          <w:color w:val="000000" w:themeColor="text1"/>
          <w:sz w:val="24"/>
          <w:szCs w:val="24"/>
        </w:rPr>
        <w:t>Function will stop executing</w:t>
      </w:r>
    </w:p>
    <w:p w14:paraId="246EED16" w14:textId="716ECF09" w:rsidR="005308F9" w:rsidRPr="005308F9" w:rsidRDefault="005308F9" w:rsidP="00F00D77">
      <w:pPr>
        <w:pStyle w:val="NoSpacing"/>
        <w:numPr>
          <w:ilvl w:val="2"/>
          <w:numId w:val="3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08F9">
        <w:rPr>
          <w:rFonts w:ascii="Times New Roman" w:hAnsi="Times New Roman" w:cs="Times New Roman"/>
          <w:color w:val="000000" w:themeColor="text1"/>
          <w:sz w:val="24"/>
          <w:szCs w:val="24"/>
        </w:rPr>
        <w:t>Deferred functions will still fire</w:t>
      </w:r>
    </w:p>
    <w:p w14:paraId="43097073" w14:textId="0365B780" w:rsidR="005308F9" w:rsidRPr="005308F9" w:rsidRDefault="005308F9" w:rsidP="00F00D77">
      <w:pPr>
        <w:pStyle w:val="NoSpacing"/>
        <w:numPr>
          <w:ilvl w:val="1"/>
          <w:numId w:val="3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08F9">
        <w:rPr>
          <w:rFonts w:ascii="Times New Roman" w:hAnsi="Times New Roman" w:cs="Times New Roman"/>
          <w:color w:val="000000" w:themeColor="text1"/>
          <w:sz w:val="24"/>
          <w:szCs w:val="24"/>
        </w:rPr>
        <w:t>If nothing handles panic, program will exit</w:t>
      </w:r>
    </w:p>
    <w:p w14:paraId="703D66DD" w14:textId="32756E2E" w:rsidR="005308F9" w:rsidRDefault="005308F9" w:rsidP="00F00D77">
      <w:pPr>
        <w:pStyle w:val="NoSpacing"/>
        <w:numPr>
          <w:ilvl w:val="0"/>
          <w:numId w:val="35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Recover</w:t>
      </w:r>
    </w:p>
    <w:p w14:paraId="5E10B380" w14:textId="3F0BFE95" w:rsidR="005308F9" w:rsidRPr="005308F9" w:rsidRDefault="005308F9" w:rsidP="00F00D77">
      <w:pPr>
        <w:pStyle w:val="NoSpacing"/>
        <w:numPr>
          <w:ilvl w:val="1"/>
          <w:numId w:val="3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08F9">
        <w:rPr>
          <w:rFonts w:ascii="Times New Roman" w:hAnsi="Times New Roman" w:cs="Times New Roman"/>
          <w:color w:val="000000" w:themeColor="text1"/>
          <w:sz w:val="24"/>
          <w:szCs w:val="24"/>
        </w:rPr>
        <w:t>Used to recover from panics</w:t>
      </w:r>
    </w:p>
    <w:p w14:paraId="4A3275D8" w14:textId="4C2A9F5C" w:rsidR="005308F9" w:rsidRPr="005308F9" w:rsidRDefault="005308F9" w:rsidP="00F00D77">
      <w:pPr>
        <w:pStyle w:val="NoSpacing"/>
        <w:numPr>
          <w:ilvl w:val="1"/>
          <w:numId w:val="3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08F9">
        <w:rPr>
          <w:rFonts w:ascii="Times New Roman" w:hAnsi="Times New Roman" w:cs="Times New Roman"/>
          <w:color w:val="000000" w:themeColor="text1"/>
          <w:sz w:val="24"/>
          <w:szCs w:val="24"/>
        </w:rPr>
        <w:t>Only useful in deferred functions</w:t>
      </w:r>
    </w:p>
    <w:p w14:paraId="1A306643" w14:textId="68C96DE2" w:rsidR="005308F9" w:rsidRDefault="005308F9" w:rsidP="00F00D77">
      <w:pPr>
        <w:pStyle w:val="NoSpacing"/>
        <w:numPr>
          <w:ilvl w:val="1"/>
          <w:numId w:val="3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08F9">
        <w:rPr>
          <w:rFonts w:ascii="Times New Roman" w:hAnsi="Times New Roman" w:cs="Times New Roman"/>
          <w:color w:val="000000" w:themeColor="text1"/>
          <w:sz w:val="24"/>
          <w:szCs w:val="24"/>
        </w:rPr>
        <w:t>Current function will not attempt to continue, but higher functions in call stack will.</w:t>
      </w:r>
    </w:p>
    <w:p w14:paraId="12895A89" w14:textId="3A62EEAB" w:rsidR="005308F9" w:rsidRDefault="005308F9" w:rsidP="005308F9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06AF91B" w14:textId="22E33243" w:rsidR="005308F9" w:rsidRDefault="005308F9" w:rsidP="005308F9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10C09B0" w14:textId="45DC5FA5" w:rsidR="005308F9" w:rsidRDefault="005308F9" w:rsidP="005308F9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324E0FB4" w14:textId="77BD300C" w:rsidR="005308F9" w:rsidRDefault="005308F9" w:rsidP="005308F9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FE93D63" w14:textId="21E4D0B7" w:rsidR="005308F9" w:rsidRDefault="005308F9" w:rsidP="005308F9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227B679" w14:textId="733E84DE" w:rsidR="005308F9" w:rsidRDefault="005308F9" w:rsidP="005308F9">
      <w:pPr>
        <w:pStyle w:val="NoSpacing"/>
        <w:jc w:val="center"/>
        <w:rPr>
          <w:rFonts w:ascii="Times New Roman" w:hAnsi="Times New Roman" w:cs="Times New Roman"/>
          <w:b/>
          <w:bCs/>
          <w:color w:val="00B050"/>
          <w:sz w:val="36"/>
          <w:szCs w:val="36"/>
        </w:rPr>
      </w:pPr>
      <w:r w:rsidRPr="005308F9">
        <w:rPr>
          <w:rFonts w:ascii="Times New Roman" w:hAnsi="Times New Roman" w:cs="Times New Roman"/>
          <w:b/>
          <w:bCs/>
          <w:color w:val="00B050"/>
          <w:sz w:val="36"/>
          <w:szCs w:val="36"/>
        </w:rPr>
        <w:t>Pointers</w:t>
      </w:r>
    </w:p>
    <w:p w14:paraId="407C1C3A" w14:textId="44632A9D" w:rsidR="005308F9" w:rsidRDefault="005308F9" w:rsidP="00F00D77">
      <w:pPr>
        <w:pStyle w:val="NoSpacing"/>
        <w:numPr>
          <w:ilvl w:val="0"/>
          <w:numId w:val="3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Creating pointers</w:t>
      </w:r>
    </w:p>
    <w:p w14:paraId="2B669ED4" w14:textId="4DD771B1" w:rsidR="005308F9" w:rsidRDefault="005308F9" w:rsidP="005308F9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08F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E9699D2" wp14:editId="72980A7E">
            <wp:extent cx="3009900" cy="3263900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17F1F" w14:textId="49B7D513" w:rsidR="005308F9" w:rsidRDefault="005308F9" w:rsidP="00F00D77">
      <w:pPr>
        <w:pStyle w:val="NoSpacing"/>
        <w:numPr>
          <w:ilvl w:val="1"/>
          <w:numId w:val="3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Copies data stored in a and assigns it to b. </w:t>
      </w:r>
      <w:r w:rsidRPr="005308F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NOT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pointing to the same memory</w:t>
      </w:r>
    </w:p>
    <w:p w14:paraId="2C760F3F" w14:textId="250AE6AF" w:rsidR="005308F9" w:rsidRDefault="005308F9" w:rsidP="005308F9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08F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2E4082EB" wp14:editId="7BEB45D0">
            <wp:extent cx="3187700" cy="3492500"/>
            <wp:effectExtent l="0" t="0" r="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3D5A" w14:textId="0FFFAFC8" w:rsidR="005308F9" w:rsidRDefault="005308F9" w:rsidP="00F00D77">
      <w:pPr>
        <w:pStyle w:val="NoSpacing"/>
        <w:numPr>
          <w:ilvl w:val="1"/>
          <w:numId w:val="3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Var b *int = &amp;a creates the pointer to a. &amp;a means the address of</w:t>
      </w:r>
    </w:p>
    <w:p w14:paraId="5F073E4E" w14:textId="37EAE4A1" w:rsidR="005308F9" w:rsidRDefault="005308F9" w:rsidP="00F00D77">
      <w:pPr>
        <w:pStyle w:val="NoSpacing"/>
        <w:numPr>
          <w:ilvl w:val="1"/>
          <w:numId w:val="3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Dereferencing operator *b = shows the data the pointer is pointing at.</w:t>
      </w:r>
    </w:p>
    <w:p w14:paraId="00BC2FDC" w14:textId="6CD64087" w:rsidR="005308F9" w:rsidRDefault="005308F9" w:rsidP="00F00D77">
      <w:pPr>
        <w:pStyle w:val="NoSpacing"/>
        <w:numPr>
          <w:ilvl w:val="0"/>
          <w:numId w:val="3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new function working with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nill</w:t>
      </w:r>
      <w:proofErr w:type="spellEnd"/>
    </w:p>
    <w:p w14:paraId="7276777F" w14:textId="5112748D" w:rsidR="005308F9" w:rsidRDefault="005308F9" w:rsidP="005308F9">
      <w:pPr>
        <w:pStyle w:val="NoSpacing"/>
        <w:ind w:left="360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08F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3BE55EF" wp14:editId="35B3E2D9">
            <wp:extent cx="3388179" cy="2617323"/>
            <wp:effectExtent l="0" t="0" r="3175" b="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3147" cy="262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1745" w14:textId="4B04336D" w:rsidR="005308F9" w:rsidRDefault="005308F9" w:rsidP="00F00D77">
      <w:pPr>
        <w:pStyle w:val="NoSpacing"/>
        <w:numPr>
          <w:ilvl w:val="1"/>
          <w:numId w:val="3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 pointer you do not initialize or give a value will point to nil </w:t>
      </w:r>
    </w:p>
    <w:p w14:paraId="0DCD7CEE" w14:textId="7B35C139" w:rsidR="005308F9" w:rsidRDefault="005308F9" w:rsidP="00F00D77">
      <w:pPr>
        <w:pStyle w:val="NoSpacing"/>
        <w:numPr>
          <w:ilvl w:val="0"/>
          <w:numId w:val="3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Types with internal pointers</w:t>
      </w:r>
    </w:p>
    <w:p w14:paraId="5842A5BC" w14:textId="3F217F25" w:rsidR="005308F9" w:rsidRDefault="005308F9" w:rsidP="00F00D77">
      <w:pPr>
        <w:pStyle w:val="NoSpacing"/>
        <w:numPr>
          <w:ilvl w:val="1"/>
          <w:numId w:val="36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Maps have a pointer to the underlying data</w:t>
      </w:r>
    </w:p>
    <w:p w14:paraId="03178237" w14:textId="22C55169" w:rsidR="005308F9" w:rsidRDefault="005308F9" w:rsidP="005308F9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308F9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2AC7A73" wp14:editId="7AEE4B22">
            <wp:extent cx="3175907" cy="2280685"/>
            <wp:effectExtent l="0" t="0" r="0" b="571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81167" cy="228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FEF1" w14:textId="60BDB481" w:rsidR="005308F9" w:rsidRDefault="005308F9" w:rsidP="005308F9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8C2AB5A" w14:textId="221562B0" w:rsidR="005308F9" w:rsidRDefault="005308F9" w:rsidP="005308F9">
      <w:pPr>
        <w:pStyle w:val="NoSpacing"/>
        <w:jc w:val="center"/>
        <w:rPr>
          <w:rFonts w:ascii="Times New Roman" w:hAnsi="Times New Roman" w:cs="Times New Roman"/>
          <w:color w:val="00B050"/>
          <w:sz w:val="36"/>
          <w:szCs w:val="36"/>
        </w:rPr>
      </w:pPr>
      <w:r w:rsidRPr="005308F9">
        <w:rPr>
          <w:rFonts w:ascii="Times New Roman" w:hAnsi="Times New Roman" w:cs="Times New Roman"/>
          <w:color w:val="00B050"/>
          <w:sz w:val="36"/>
          <w:szCs w:val="36"/>
        </w:rPr>
        <w:t>Summary</w:t>
      </w:r>
    </w:p>
    <w:p w14:paraId="2977B941" w14:textId="77777777" w:rsidR="005308F9" w:rsidRPr="005308F9" w:rsidRDefault="005308F9" w:rsidP="005308F9">
      <w:pPr>
        <w:pStyle w:val="NoSpacing"/>
        <w:rPr>
          <w:rFonts w:ascii="Times New Roman" w:hAnsi="Times New Roman" w:cs="Times New Roman"/>
          <w:color w:val="00B050"/>
          <w:sz w:val="36"/>
          <w:szCs w:val="36"/>
        </w:rPr>
      </w:pPr>
    </w:p>
    <w:p w14:paraId="515EFED6" w14:textId="4B1C061F" w:rsidR="005308F9" w:rsidRDefault="005308F9" w:rsidP="00F00D77">
      <w:pPr>
        <w:pStyle w:val="NoSpacing"/>
        <w:numPr>
          <w:ilvl w:val="0"/>
          <w:numId w:val="3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Creating pointers</w:t>
      </w:r>
    </w:p>
    <w:p w14:paraId="0D23B652" w14:textId="371D88CA" w:rsidR="005308F9" w:rsidRDefault="005308F9" w:rsidP="00F00D77">
      <w:pPr>
        <w:pStyle w:val="NoSpacing"/>
        <w:numPr>
          <w:ilvl w:val="1"/>
          <w:numId w:val="3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Pointer types use an asterisk (*) as a prefix to type pointed to</w:t>
      </w:r>
    </w:p>
    <w:p w14:paraId="02800899" w14:textId="0AD05E7F" w:rsidR="005308F9" w:rsidRDefault="005308F9" w:rsidP="00F00D77">
      <w:pPr>
        <w:pStyle w:val="NoSpacing"/>
        <w:numPr>
          <w:ilvl w:val="2"/>
          <w:numId w:val="3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*int is a pointer to an integer</w:t>
      </w:r>
    </w:p>
    <w:p w14:paraId="76C5D638" w14:textId="03158DF8" w:rsidR="005308F9" w:rsidRDefault="005308F9" w:rsidP="00F00D77">
      <w:pPr>
        <w:pStyle w:val="NoSpacing"/>
        <w:numPr>
          <w:ilvl w:val="1"/>
          <w:numId w:val="3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Use the address of operator (&amp;) to get address of variable</w:t>
      </w:r>
    </w:p>
    <w:p w14:paraId="6CF41BBD" w14:textId="6438921A" w:rsidR="005308F9" w:rsidRDefault="005308F9" w:rsidP="00F00D77">
      <w:pPr>
        <w:pStyle w:val="NoSpacing"/>
        <w:numPr>
          <w:ilvl w:val="0"/>
          <w:numId w:val="3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Dereferencing pointers</w:t>
      </w:r>
    </w:p>
    <w:p w14:paraId="6949D33F" w14:textId="18754648" w:rsidR="005308F9" w:rsidRDefault="005308F9" w:rsidP="00F00D77">
      <w:pPr>
        <w:pStyle w:val="NoSpacing"/>
        <w:numPr>
          <w:ilvl w:val="1"/>
          <w:numId w:val="3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Dereference a pointer by preceding an asterisk (*)</w:t>
      </w:r>
    </w:p>
    <w:p w14:paraId="6615F765" w14:textId="50C4A618" w:rsidR="005308F9" w:rsidRDefault="005308F9" w:rsidP="00F00D77">
      <w:pPr>
        <w:pStyle w:val="NoSpacing"/>
        <w:numPr>
          <w:ilvl w:val="1"/>
          <w:numId w:val="3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Complex types (e.g. structs) are automatically dereferenced </w:t>
      </w:r>
    </w:p>
    <w:p w14:paraId="2324B64B" w14:textId="5B49BA91" w:rsidR="005308F9" w:rsidRDefault="005308F9" w:rsidP="00F00D77">
      <w:pPr>
        <w:pStyle w:val="NoSpacing"/>
        <w:numPr>
          <w:ilvl w:val="0"/>
          <w:numId w:val="3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Create pointers to objects</w:t>
      </w:r>
    </w:p>
    <w:p w14:paraId="36872072" w14:textId="716E889D" w:rsidR="005308F9" w:rsidRDefault="005308F9" w:rsidP="00F00D77">
      <w:pPr>
        <w:pStyle w:val="NoSpacing"/>
        <w:numPr>
          <w:ilvl w:val="1"/>
          <w:numId w:val="3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Can use the address</w:t>
      </w:r>
      <w:r w:rsidR="00994CD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of operator (&amp;) if value type already exists</w:t>
      </w:r>
    </w:p>
    <w:p w14:paraId="5BBBB899" w14:textId="70B4E132" w:rsidR="005308F9" w:rsidRDefault="005308F9" w:rsidP="00F00D77">
      <w:pPr>
        <w:pStyle w:val="NoSpacing"/>
        <w:numPr>
          <w:ilvl w:val="2"/>
          <w:numId w:val="3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ms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myStruct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{foo:42}</w:t>
      </w:r>
    </w:p>
    <w:p w14:paraId="66302E07" w14:textId="6F3F897D" w:rsidR="005308F9" w:rsidRDefault="005308F9" w:rsidP="00F00D77">
      <w:pPr>
        <w:pStyle w:val="NoSpacing"/>
        <w:numPr>
          <w:ilvl w:val="2"/>
          <w:numId w:val="3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p :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= &amp;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ms</w:t>
      </w:r>
      <w:proofErr w:type="spellEnd"/>
    </w:p>
    <w:p w14:paraId="738A6496" w14:textId="70744E23" w:rsidR="005308F9" w:rsidRDefault="005308F9" w:rsidP="00F00D77">
      <w:pPr>
        <w:pStyle w:val="NoSpacing"/>
        <w:numPr>
          <w:ilvl w:val="1"/>
          <w:numId w:val="3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Use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addressof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operator before initializer</w:t>
      </w:r>
    </w:p>
    <w:p w14:paraId="6829334F" w14:textId="38E68AA7" w:rsidR="005308F9" w:rsidRDefault="005308F9" w:rsidP="00F00D77">
      <w:pPr>
        <w:pStyle w:val="NoSpacing"/>
        <w:numPr>
          <w:ilvl w:val="2"/>
          <w:numId w:val="3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&amp;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myStruct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{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foo:42</w:t>
      </w:r>
    </w:p>
    <w:p w14:paraId="7F61FEE8" w14:textId="389D92D7" w:rsidR="005308F9" w:rsidRDefault="005308F9" w:rsidP="00F00D77">
      <w:pPr>
        <w:pStyle w:val="NoSpacing"/>
        <w:numPr>
          <w:ilvl w:val="1"/>
          <w:numId w:val="3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Use the </w:t>
      </w:r>
      <w:r w:rsidRPr="005308F9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new</w:t>
      </w:r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keyword</w:t>
      </w:r>
    </w:p>
    <w:p w14:paraId="101704B8" w14:textId="0C8CE201" w:rsidR="005308F9" w:rsidRDefault="005308F9" w:rsidP="00F00D77">
      <w:pPr>
        <w:pStyle w:val="NoSpacing"/>
        <w:numPr>
          <w:ilvl w:val="1"/>
          <w:numId w:val="3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Can’t initialize fields at the same time</w:t>
      </w:r>
    </w:p>
    <w:p w14:paraId="13C6FF62" w14:textId="314A1A51" w:rsidR="005308F9" w:rsidRDefault="005308F9" w:rsidP="00F00D77">
      <w:pPr>
        <w:pStyle w:val="NoSpacing"/>
        <w:numPr>
          <w:ilvl w:val="0"/>
          <w:numId w:val="3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Types with internal pointers</w:t>
      </w:r>
    </w:p>
    <w:p w14:paraId="02E05605" w14:textId="01D6521B" w:rsidR="005308F9" w:rsidRDefault="005308F9" w:rsidP="00F00D77">
      <w:pPr>
        <w:pStyle w:val="NoSpacing"/>
        <w:numPr>
          <w:ilvl w:val="1"/>
          <w:numId w:val="3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All assignment operations in Go are copies</w:t>
      </w:r>
    </w:p>
    <w:p w14:paraId="16188850" w14:textId="495E0191" w:rsidR="005308F9" w:rsidRDefault="005308F9" w:rsidP="00F00D77">
      <w:pPr>
        <w:pStyle w:val="NoSpacing"/>
        <w:numPr>
          <w:ilvl w:val="1"/>
          <w:numId w:val="3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Slices and maps contain internal pointers, so copies point to the same underlying data</w:t>
      </w:r>
    </w:p>
    <w:p w14:paraId="366EFAF5" w14:textId="5A9E5654" w:rsidR="005308F9" w:rsidRDefault="005308F9" w:rsidP="005308F9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762BFBE" w14:textId="743D8582" w:rsidR="005308F9" w:rsidRDefault="005308F9" w:rsidP="005308F9">
      <w:pPr>
        <w:pStyle w:val="NoSpacing"/>
        <w:jc w:val="center"/>
        <w:rPr>
          <w:rFonts w:ascii="Times New Roman" w:hAnsi="Times New Roman" w:cs="Times New Roman"/>
          <w:color w:val="00B050"/>
          <w:sz w:val="36"/>
          <w:szCs w:val="36"/>
        </w:rPr>
      </w:pPr>
      <w:r w:rsidRPr="005308F9">
        <w:rPr>
          <w:rFonts w:ascii="Times New Roman" w:hAnsi="Times New Roman" w:cs="Times New Roman"/>
          <w:color w:val="00B050"/>
          <w:sz w:val="36"/>
          <w:szCs w:val="36"/>
        </w:rPr>
        <w:t>Functions</w:t>
      </w:r>
    </w:p>
    <w:p w14:paraId="3D0EA61B" w14:textId="1DD6D78A" w:rsidR="005308F9" w:rsidRDefault="00994CDB" w:rsidP="00F00D77">
      <w:pPr>
        <w:pStyle w:val="NoSpacing"/>
        <w:numPr>
          <w:ilvl w:val="0"/>
          <w:numId w:val="3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Passing in a pointer is more efficient than passing in an object.</w:t>
      </w:r>
    </w:p>
    <w:p w14:paraId="56179DA7" w14:textId="484356B9" w:rsidR="00994CDB" w:rsidRDefault="00994CDB" w:rsidP="00F00D77">
      <w:pPr>
        <w:pStyle w:val="NoSpacing"/>
        <w:numPr>
          <w:ilvl w:val="0"/>
          <w:numId w:val="3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Passing in pointers is a performance benefit</w:t>
      </w:r>
    </w:p>
    <w:p w14:paraId="5A62D77D" w14:textId="32845EE2" w:rsidR="00994CDB" w:rsidRDefault="00994CDB" w:rsidP="00F00D77">
      <w:pPr>
        <w:pStyle w:val="NoSpacing"/>
        <w:numPr>
          <w:ilvl w:val="0"/>
          <w:numId w:val="3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Maps and slices act as if you are passing in pointers </w:t>
      </w:r>
    </w:p>
    <w:p w14:paraId="747FF62B" w14:textId="4D486E34" w:rsidR="00994CDB" w:rsidRDefault="00994CDB" w:rsidP="00F00D77">
      <w:pPr>
        <w:pStyle w:val="NoSpacing"/>
        <w:numPr>
          <w:ilvl w:val="0"/>
          <w:numId w:val="3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94CD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EB8933C" wp14:editId="1ADA5EE9">
            <wp:extent cx="4563836" cy="298746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9482" cy="299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D79B2" w14:textId="4677C35F" w:rsidR="00994CDB" w:rsidRDefault="00994CDB" w:rsidP="00F00D77">
      <w:pPr>
        <w:pStyle w:val="NoSpacing"/>
        <w:numPr>
          <w:ilvl w:val="1"/>
          <w:numId w:val="3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It is bad practice to use panic when there is an error in your function. You should pass in what you want to return and also an error in the return statement. </w:t>
      </w:r>
    </w:p>
    <w:p w14:paraId="7B8EEC39" w14:textId="3CF415B5" w:rsidR="00994CDB" w:rsidRDefault="00994CDB" w:rsidP="00F00D77">
      <w:pPr>
        <w:pStyle w:val="NoSpacing"/>
        <w:numPr>
          <w:ilvl w:val="1"/>
          <w:numId w:val="3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Return value, nil if nothing went wrong</w:t>
      </w:r>
    </w:p>
    <w:p w14:paraId="1AD44B6A" w14:textId="3F4ADF16" w:rsidR="00994CDB" w:rsidRDefault="00994CDB" w:rsidP="00F00D77">
      <w:pPr>
        <w:pStyle w:val="NoSpacing"/>
        <w:numPr>
          <w:ilvl w:val="0"/>
          <w:numId w:val="3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Fmt.Errorf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(“Value”)</w:t>
      </w:r>
    </w:p>
    <w:p w14:paraId="365D3259" w14:textId="7AF189A8" w:rsidR="00994CDB" w:rsidRDefault="00994CDB" w:rsidP="00F00D77">
      <w:pPr>
        <w:pStyle w:val="NoSpacing"/>
        <w:numPr>
          <w:ilvl w:val="0"/>
          <w:numId w:val="3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Anonymous functions are functions that are not named usually used when using functions as a type.</w:t>
      </w:r>
    </w:p>
    <w:p w14:paraId="1F3AE81F" w14:textId="766567CA" w:rsidR="00994CDB" w:rsidRDefault="00994CDB" w:rsidP="00994CDB">
      <w:pPr>
        <w:pStyle w:val="NoSpacing"/>
        <w:ind w:left="360"/>
        <w:jc w:val="center"/>
        <w:rPr>
          <w:rFonts w:ascii="Times New Roman" w:hAnsi="Times New Roman" w:cs="Times New Roman"/>
          <w:color w:val="00B050"/>
          <w:sz w:val="36"/>
          <w:szCs w:val="36"/>
        </w:rPr>
      </w:pPr>
      <w:r w:rsidRPr="00994CDB">
        <w:rPr>
          <w:rFonts w:ascii="Times New Roman" w:hAnsi="Times New Roman" w:cs="Times New Roman"/>
          <w:color w:val="00B050"/>
          <w:sz w:val="36"/>
          <w:szCs w:val="36"/>
        </w:rPr>
        <w:t xml:space="preserve">Summary </w:t>
      </w:r>
    </w:p>
    <w:p w14:paraId="2B4BA9B1" w14:textId="30FD249A" w:rsidR="00994CDB" w:rsidRDefault="00994CDB" w:rsidP="00F00D77">
      <w:pPr>
        <w:pStyle w:val="NoSpacing"/>
        <w:numPr>
          <w:ilvl w:val="0"/>
          <w:numId w:val="3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Basic syntax</w:t>
      </w:r>
    </w:p>
    <w:p w14:paraId="7A720467" w14:textId="1BEE6129" w:rsidR="00994CDB" w:rsidRDefault="00994CDB" w:rsidP="00F00D77">
      <w:pPr>
        <w:pStyle w:val="NoSpacing"/>
        <w:numPr>
          <w:ilvl w:val="1"/>
          <w:numId w:val="3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Example: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func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foo(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231211C7" w14:textId="4B31D6ED" w:rsidR="00994CDB" w:rsidRDefault="00994CDB" w:rsidP="00994CDB">
      <w:pPr>
        <w:pStyle w:val="NoSpacing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…….</w:t>
      </w:r>
    </w:p>
    <w:p w14:paraId="520F2F0B" w14:textId="59D275BD" w:rsidR="00994CDB" w:rsidRDefault="00994CDB" w:rsidP="00994CDB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  <w:t>} (on its own line after the final line of code for the function)</w:t>
      </w:r>
    </w:p>
    <w:p w14:paraId="0F05F896" w14:textId="578EDC67" w:rsidR="00994CDB" w:rsidRDefault="00994CDB" w:rsidP="00F00D77">
      <w:pPr>
        <w:pStyle w:val="NoSpacing"/>
        <w:numPr>
          <w:ilvl w:val="1"/>
          <w:numId w:val="3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Func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is a keyword</w:t>
      </w:r>
    </w:p>
    <w:p w14:paraId="1EAA5302" w14:textId="4D72CF05" w:rsidR="00994CDB" w:rsidRDefault="00994CDB" w:rsidP="00F00D77">
      <w:pPr>
        <w:pStyle w:val="NoSpacing"/>
        <w:numPr>
          <w:ilvl w:val="1"/>
          <w:numId w:val="3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Foo is the function name</w:t>
      </w:r>
    </w:p>
    <w:p w14:paraId="535B2A12" w14:textId="775BCCB0" w:rsidR="00994CDB" w:rsidRDefault="00994CDB" w:rsidP="00F00D77">
      <w:pPr>
        <w:pStyle w:val="NoSpacing"/>
        <w:numPr>
          <w:ilvl w:val="0"/>
          <w:numId w:val="3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Parameters</w:t>
      </w:r>
    </w:p>
    <w:p w14:paraId="17C86D88" w14:textId="398FDB0A" w:rsidR="00994CDB" w:rsidRDefault="00994CDB" w:rsidP="00F00D77">
      <w:pPr>
        <w:pStyle w:val="NoSpacing"/>
        <w:numPr>
          <w:ilvl w:val="1"/>
          <w:numId w:val="3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Allow us to pass data into the function</w:t>
      </w:r>
    </w:p>
    <w:p w14:paraId="5ED2F2A9" w14:textId="156B23D6" w:rsidR="00994CDB" w:rsidRDefault="00994CDB" w:rsidP="00F00D77">
      <w:pPr>
        <w:pStyle w:val="NoSpacing"/>
        <w:numPr>
          <w:ilvl w:val="1"/>
          <w:numId w:val="3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Comma delimited list of variables and types</w:t>
      </w:r>
    </w:p>
    <w:p w14:paraId="4A4A916C" w14:textId="15EF9B74" w:rsidR="00994CDB" w:rsidRDefault="00994CDB" w:rsidP="00F00D77">
      <w:pPr>
        <w:pStyle w:val="NoSpacing"/>
        <w:numPr>
          <w:ilvl w:val="2"/>
          <w:numId w:val="3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Example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Func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foo(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bar string,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baz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int)</w:t>
      </w:r>
    </w:p>
    <w:p w14:paraId="539B60FF" w14:textId="6B61326C" w:rsidR="00994CDB" w:rsidRDefault="00994CDB" w:rsidP="00F00D77">
      <w:pPr>
        <w:pStyle w:val="NoSpacing"/>
        <w:numPr>
          <w:ilvl w:val="1"/>
          <w:numId w:val="3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Parameters of same type list type once </w:t>
      </w:r>
    </w:p>
    <w:p w14:paraId="0AD838EC" w14:textId="14718809" w:rsidR="00994CDB" w:rsidRDefault="00994CDB" w:rsidP="00F00D77">
      <w:pPr>
        <w:pStyle w:val="NoSpacing"/>
        <w:numPr>
          <w:ilvl w:val="2"/>
          <w:numId w:val="3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Example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Func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foo(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bar,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baz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int)</w:t>
      </w:r>
    </w:p>
    <w:p w14:paraId="698A494B" w14:textId="35D9EF7E" w:rsidR="00994CDB" w:rsidRDefault="00994CDB" w:rsidP="00F00D77">
      <w:pPr>
        <w:pStyle w:val="NoSpacing"/>
        <w:numPr>
          <w:ilvl w:val="1"/>
          <w:numId w:val="3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When pointers are passed in, the function can change the value in the caller.</w:t>
      </w:r>
    </w:p>
    <w:p w14:paraId="04C57C42" w14:textId="31F0A410" w:rsidR="00994CDB" w:rsidRDefault="00994CDB" w:rsidP="00F00D77">
      <w:pPr>
        <w:pStyle w:val="NoSpacing"/>
        <w:numPr>
          <w:ilvl w:val="2"/>
          <w:numId w:val="3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This is always true for data of slices and maps</w:t>
      </w:r>
    </w:p>
    <w:p w14:paraId="77D2BAD9" w14:textId="5F47F2C9" w:rsidR="00994CDB" w:rsidRDefault="00994CDB" w:rsidP="00F00D77">
      <w:pPr>
        <w:pStyle w:val="NoSpacing"/>
        <w:numPr>
          <w:ilvl w:val="1"/>
          <w:numId w:val="3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Use variadic parameters to send list of same types in</w:t>
      </w:r>
    </w:p>
    <w:p w14:paraId="6639EACD" w14:textId="395360A2" w:rsidR="00994CDB" w:rsidRDefault="00994CDB" w:rsidP="00F00D77">
      <w:pPr>
        <w:pStyle w:val="NoSpacing"/>
        <w:numPr>
          <w:ilvl w:val="2"/>
          <w:numId w:val="3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Must be last parameter</w:t>
      </w:r>
    </w:p>
    <w:p w14:paraId="4EAEFE11" w14:textId="7DEB96FC" w:rsidR="00994CDB" w:rsidRDefault="00994CDB" w:rsidP="00F00D77">
      <w:pPr>
        <w:pStyle w:val="NoSpacing"/>
        <w:numPr>
          <w:ilvl w:val="2"/>
          <w:numId w:val="3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Received as a slice</w:t>
      </w:r>
    </w:p>
    <w:p w14:paraId="520C2BDF" w14:textId="7B0418F0" w:rsidR="00994CDB" w:rsidRDefault="00994CDB" w:rsidP="00F00D77">
      <w:pPr>
        <w:pStyle w:val="NoSpacing"/>
        <w:numPr>
          <w:ilvl w:val="2"/>
          <w:numId w:val="3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Fun foo (bar string,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baz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….int)</w:t>
      </w:r>
    </w:p>
    <w:p w14:paraId="673D9BE8" w14:textId="6AB8BDF4" w:rsidR="00994CDB" w:rsidRDefault="00994CDB" w:rsidP="00F00D77">
      <w:pPr>
        <w:pStyle w:val="NoSpacing"/>
        <w:numPr>
          <w:ilvl w:val="0"/>
          <w:numId w:val="3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Return Values</w:t>
      </w:r>
    </w:p>
    <w:p w14:paraId="4C5C3832" w14:textId="60DA2527" w:rsidR="00994CDB" w:rsidRDefault="00994CDB" w:rsidP="00F00D77">
      <w:pPr>
        <w:pStyle w:val="NoSpacing"/>
        <w:numPr>
          <w:ilvl w:val="1"/>
          <w:numId w:val="3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Single return values just list type</w:t>
      </w:r>
    </w:p>
    <w:p w14:paraId="2BD04015" w14:textId="6846BFCC" w:rsidR="00994CDB" w:rsidRDefault="00994CDB" w:rsidP="00F00D77">
      <w:pPr>
        <w:pStyle w:val="NoSpacing"/>
        <w:numPr>
          <w:ilvl w:val="2"/>
          <w:numId w:val="3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Func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foo(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) int</w:t>
      </w:r>
    </w:p>
    <w:p w14:paraId="7D38E294" w14:textId="5BAA7C3E" w:rsidR="00994CDB" w:rsidRDefault="00994CDB" w:rsidP="00F00D77">
      <w:pPr>
        <w:pStyle w:val="NoSpacing"/>
        <w:numPr>
          <w:ilvl w:val="0"/>
          <w:numId w:val="3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Multiple return value list types surrounded by parentheses</w:t>
      </w:r>
    </w:p>
    <w:p w14:paraId="366D3DDA" w14:textId="60F2F284" w:rsidR="00994CDB" w:rsidRDefault="00994CDB" w:rsidP="00F00D77">
      <w:pPr>
        <w:pStyle w:val="NoSpacing"/>
        <w:numPr>
          <w:ilvl w:val="1"/>
          <w:numId w:val="3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Func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foo(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) (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int,error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634E9395" w14:textId="2E26EC3E" w:rsidR="00994CDB" w:rsidRDefault="00994CDB" w:rsidP="00F00D77">
      <w:pPr>
        <w:pStyle w:val="NoSpacing"/>
        <w:numPr>
          <w:ilvl w:val="1"/>
          <w:numId w:val="3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The (result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type,error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)paradigm is a very common idiom </w:t>
      </w:r>
    </w:p>
    <w:p w14:paraId="2641D3ED" w14:textId="08C38DB2" w:rsidR="00994CDB" w:rsidRDefault="00994CDB" w:rsidP="00F00D77">
      <w:pPr>
        <w:pStyle w:val="NoSpacing"/>
        <w:numPr>
          <w:ilvl w:val="0"/>
          <w:numId w:val="3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Can use named return values</w:t>
      </w:r>
    </w:p>
    <w:p w14:paraId="511FAC19" w14:textId="6C1B5BDF" w:rsidR="00994CDB" w:rsidRDefault="00994CDB" w:rsidP="00F00D77">
      <w:pPr>
        <w:pStyle w:val="NoSpacing"/>
        <w:numPr>
          <w:ilvl w:val="1"/>
          <w:numId w:val="3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Initializes returned variable</w:t>
      </w:r>
    </w:p>
    <w:p w14:paraId="70A06B13" w14:textId="491FA732" w:rsidR="00994CDB" w:rsidRDefault="00994CDB" w:rsidP="00F00D77">
      <w:pPr>
        <w:pStyle w:val="NoSpacing"/>
        <w:numPr>
          <w:ilvl w:val="1"/>
          <w:numId w:val="3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Return using return keyword on its own</w:t>
      </w:r>
    </w:p>
    <w:p w14:paraId="5E5E0972" w14:textId="057595BC" w:rsidR="00994CDB" w:rsidRDefault="00994CDB" w:rsidP="00F00D77">
      <w:pPr>
        <w:pStyle w:val="NoSpacing"/>
        <w:numPr>
          <w:ilvl w:val="0"/>
          <w:numId w:val="3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Can return addresses of local variables</w:t>
      </w:r>
    </w:p>
    <w:p w14:paraId="0AFDF3BD" w14:textId="06240FA9" w:rsidR="00994CDB" w:rsidRDefault="00994CDB" w:rsidP="00F00D77">
      <w:pPr>
        <w:pStyle w:val="NoSpacing"/>
        <w:numPr>
          <w:ilvl w:val="1"/>
          <w:numId w:val="3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Automatically promoted from local memory(stack) to shared memory (heap)</w:t>
      </w:r>
    </w:p>
    <w:p w14:paraId="30796BDC" w14:textId="3BCE7836" w:rsidR="00994CDB" w:rsidRDefault="00994CDB" w:rsidP="00F00D77">
      <w:pPr>
        <w:pStyle w:val="NoSpacing"/>
        <w:numPr>
          <w:ilvl w:val="0"/>
          <w:numId w:val="3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Anonymous functions</w:t>
      </w:r>
    </w:p>
    <w:p w14:paraId="7AE67513" w14:textId="54CC8484" w:rsidR="00994CDB" w:rsidRDefault="00994CDB" w:rsidP="00F00D77">
      <w:pPr>
        <w:pStyle w:val="NoSpacing"/>
        <w:numPr>
          <w:ilvl w:val="1"/>
          <w:numId w:val="3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Functions font have names if they are</w:t>
      </w:r>
    </w:p>
    <w:p w14:paraId="4504A4B4" w14:textId="7315CDC5" w:rsidR="00994CDB" w:rsidRDefault="00994CDB" w:rsidP="00F00D77">
      <w:pPr>
        <w:pStyle w:val="NoSpacing"/>
        <w:numPr>
          <w:ilvl w:val="2"/>
          <w:numId w:val="3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Immediately invoked</w:t>
      </w:r>
    </w:p>
    <w:p w14:paraId="2683EB10" w14:textId="024A28E5" w:rsidR="00994CDB" w:rsidRDefault="00994CDB" w:rsidP="00F00D77">
      <w:pPr>
        <w:pStyle w:val="NoSpacing"/>
        <w:numPr>
          <w:ilvl w:val="2"/>
          <w:numId w:val="3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Assigned to a variable or passed as an argument to a function</w:t>
      </w:r>
    </w:p>
    <w:p w14:paraId="720F99DA" w14:textId="68D4C4FF" w:rsidR="00994CDB" w:rsidRDefault="00994CDB" w:rsidP="00F00D77">
      <w:pPr>
        <w:pStyle w:val="NoSpacing"/>
        <w:numPr>
          <w:ilvl w:val="0"/>
          <w:numId w:val="3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Functions as types</w:t>
      </w:r>
    </w:p>
    <w:p w14:paraId="45966525" w14:textId="78E01548" w:rsidR="00994CDB" w:rsidRDefault="00994CDB" w:rsidP="00F00D77">
      <w:pPr>
        <w:pStyle w:val="NoSpacing"/>
        <w:numPr>
          <w:ilvl w:val="1"/>
          <w:numId w:val="3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Can assign functions to variables or use as arguments and return values in functions.</w:t>
      </w:r>
    </w:p>
    <w:p w14:paraId="479D588D" w14:textId="10704362" w:rsidR="00994CDB" w:rsidRDefault="00994CDB" w:rsidP="00F00D77">
      <w:pPr>
        <w:pStyle w:val="NoSpacing"/>
        <w:numPr>
          <w:ilvl w:val="1"/>
          <w:numId w:val="3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Type signature is like function signature, with no parameter names</w:t>
      </w:r>
    </w:p>
    <w:p w14:paraId="3DD5D367" w14:textId="18C29D94" w:rsidR="00994CDB" w:rsidRDefault="00994CDB" w:rsidP="00F00D77">
      <w:pPr>
        <w:pStyle w:val="NoSpacing"/>
        <w:numPr>
          <w:ilvl w:val="0"/>
          <w:numId w:val="3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Methods</w:t>
      </w:r>
    </w:p>
    <w:p w14:paraId="7D23EB10" w14:textId="56776686" w:rsidR="00994CDB" w:rsidRDefault="00994CDB" w:rsidP="00F00D77">
      <w:pPr>
        <w:pStyle w:val="NoSpacing"/>
        <w:numPr>
          <w:ilvl w:val="1"/>
          <w:numId w:val="3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Functions that executes in context of a type</w:t>
      </w:r>
    </w:p>
    <w:p w14:paraId="3DA4FE52" w14:textId="63580437" w:rsidR="00994CDB" w:rsidRDefault="00994CDB" w:rsidP="00F00D77">
      <w:pPr>
        <w:pStyle w:val="NoSpacing"/>
        <w:numPr>
          <w:ilvl w:val="1"/>
          <w:numId w:val="3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Format</w:t>
      </w:r>
    </w:p>
    <w:p w14:paraId="59A687B1" w14:textId="14CDCFDE" w:rsidR="00994CDB" w:rsidRDefault="00994CDB" w:rsidP="00F00D77">
      <w:pPr>
        <w:pStyle w:val="NoSpacing"/>
        <w:numPr>
          <w:ilvl w:val="2"/>
          <w:numId w:val="39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Func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(g greeter)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greet(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) {</w:t>
      </w:r>
    </w:p>
    <w:p w14:paraId="36AC3431" w14:textId="0F246E92" w:rsidR="00994CDB" w:rsidRDefault="00994CDB" w:rsidP="00994CDB">
      <w:pPr>
        <w:pStyle w:val="NoSpacing"/>
        <w:ind w:left="288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……</w:t>
      </w:r>
    </w:p>
    <w:p w14:paraId="74BABDEB" w14:textId="4ED3F11C" w:rsidR="00994CDB" w:rsidRDefault="00994CDB" w:rsidP="00994CDB">
      <w:pPr>
        <w:pStyle w:val="NoSpacing"/>
        <w:ind w:left="288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33D596FE" w14:textId="240E5442" w:rsidR="00994CDB" w:rsidRDefault="00994CDB" w:rsidP="00994CDB">
      <w:pPr>
        <w:pStyle w:val="NoSpacing"/>
        <w:ind w:left="288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C3347A" w14:textId="5FC1179E" w:rsidR="00994CDB" w:rsidRDefault="00994CDB" w:rsidP="00994CDB">
      <w:pPr>
        <w:pStyle w:val="NoSpacing"/>
        <w:ind w:left="288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B3E670" w14:textId="1B50F3AB" w:rsidR="00994CDB" w:rsidRDefault="00994CDB" w:rsidP="00994CDB">
      <w:pPr>
        <w:pStyle w:val="NoSpacing"/>
        <w:ind w:left="2880"/>
        <w:rPr>
          <w:rFonts w:ascii="Times New Roman" w:hAnsi="Times New Roman" w:cs="Times New Roman"/>
          <w:color w:val="00B050"/>
          <w:sz w:val="36"/>
          <w:szCs w:val="36"/>
        </w:rPr>
      </w:pPr>
      <w:r w:rsidRPr="00994CDB">
        <w:rPr>
          <w:rFonts w:ascii="Times New Roman" w:hAnsi="Times New Roman" w:cs="Times New Roman"/>
          <w:color w:val="00B050"/>
          <w:sz w:val="36"/>
          <w:szCs w:val="36"/>
        </w:rPr>
        <w:t>Interfaces</w:t>
      </w:r>
      <w:r>
        <w:rPr>
          <w:rFonts w:ascii="Times New Roman" w:hAnsi="Times New Roman" w:cs="Times New Roman"/>
          <w:color w:val="00B050"/>
          <w:sz w:val="36"/>
          <w:szCs w:val="36"/>
        </w:rPr>
        <w:t xml:space="preserve"> (Needs Review)</w:t>
      </w:r>
    </w:p>
    <w:p w14:paraId="29FA3D27" w14:textId="5C00092E" w:rsidR="00994CDB" w:rsidRDefault="00994CDB" w:rsidP="00F00D77">
      <w:pPr>
        <w:pStyle w:val="NoSpacing"/>
        <w:numPr>
          <w:ilvl w:val="0"/>
          <w:numId w:val="4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94CDB">
        <w:rPr>
          <w:rFonts w:ascii="Times New Roman" w:hAnsi="Times New Roman" w:cs="Times New Roman"/>
          <w:color w:val="000000" w:themeColor="text1"/>
          <w:sz w:val="24"/>
          <w:szCs w:val="24"/>
        </w:rPr>
        <w:t>Basics</w:t>
      </w:r>
    </w:p>
    <w:p w14:paraId="086D1E27" w14:textId="5398DC18" w:rsidR="00994CDB" w:rsidRDefault="00994CDB" w:rsidP="00F00D77">
      <w:pPr>
        <w:pStyle w:val="NoSpacing"/>
        <w:numPr>
          <w:ilvl w:val="1"/>
          <w:numId w:val="4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</w:t>
      </w:r>
      <w:r w:rsidRPr="00994CDB">
        <w:rPr>
          <w:rFonts w:ascii="Times New Roman" w:hAnsi="Times New Roman" w:cs="Times New Roman"/>
          <w:color w:val="000000" w:themeColor="text1"/>
          <w:sz w:val="24"/>
          <w:szCs w:val="24"/>
        </w:rPr>
        <w:t>n interface type is defined as a set of method signatures.</w:t>
      </w:r>
    </w:p>
    <w:p w14:paraId="5924E9FD" w14:textId="2A4068C0" w:rsidR="00994CDB" w:rsidRDefault="00994CDB" w:rsidP="00F00D77">
      <w:pPr>
        <w:pStyle w:val="NoSpacing"/>
        <w:numPr>
          <w:ilvl w:val="1"/>
          <w:numId w:val="4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Start by typing type (the interface type) interface</w:t>
      </w:r>
    </w:p>
    <w:p w14:paraId="03FF5409" w14:textId="35C1EB10" w:rsidR="00994CDB" w:rsidRPr="00994CDB" w:rsidRDefault="00994CDB" w:rsidP="00F00D77">
      <w:pPr>
        <w:pStyle w:val="ListParagraph"/>
        <w:numPr>
          <w:ilvl w:val="1"/>
          <w:numId w:val="40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  <w:r w:rsidRPr="00994C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US"/>
        </w:rPr>
        <w:t>A value of interface type can hold any value that implements those methods.</w:t>
      </w:r>
    </w:p>
    <w:p w14:paraId="084E866C" w14:textId="780E8858" w:rsidR="00994CDB" w:rsidRDefault="00994CDB" w:rsidP="00F00D77">
      <w:pPr>
        <w:pStyle w:val="NoSpacing"/>
        <w:numPr>
          <w:ilvl w:val="0"/>
          <w:numId w:val="4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94CDB">
        <w:rPr>
          <w:rFonts w:ascii="Times New Roman" w:hAnsi="Times New Roman" w:cs="Times New Roman"/>
          <w:color w:val="000000" w:themeColor="text1"/>
          <w:sz w:val="24"/>
          <w:szCs w:val="24"/>
        </w:rPr>
        <w:t>Composing interfaces</w:t>
      </w:r>
    </w:p>
    <w:p w14:paraId="60918F07" w14:textId="7492D8D8" w:rsidR="00994CDB" w:rsidRDefault="00994CDB" w:rsidP="00F00D77">
      <w:pPr>
        <w:pStyle w:val="NoSpacing"/>
        <w:numPr>
          <w:ilvl w:val="0"/>
          <w:numId w:val="4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Type conversion</w:t>
      </w:r>
    </w:p>
    <w:p w14:paraId="4095C5BD" w14:textId="1C11671E" w:rsidR="00994CDB" w:rsidRDefault="00994CDB" w:rsidP="00F00D77">
      <w:pPr>
        <w:pStyle w:val="NoSpacing"/>
        <w:numPr>
          <w:ilvl w:val="1"/>
          <w:numId w:val="4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The empty interface</w:t>
      </w:r>
    </w:p>
    <w:p w14:paraId="62ADA3AB" w14:textId="7ED4446E" w:rsidR="00994CDB" w:rsidRDefault="00994CDB" w:rsidP="00F00D77">
      <w:pPr>
        <w:pStyle w:val="NoSpacing"/>
        <w:numPr>
          <w:ilvl w:val="1"/>
          <w:numId w:val="4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Type switches</w:t>
      </w:r>
    </w:p>
    <w:p w14:paraId="30523602" w14:textId="4E677FB0" w:rsidR="00994CDB" w:rsidRDefault="00994CDB" w:rsidP="00F00D77">
      <w:pPr>
        <w:pStyle w:val="NoSpacing"/>
        <w:numPr>
          <w:ilvl w:val="0"/>
          <w:numId w:val="4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Implementing with values vs. pointers</w:t>
      </w:r>
    </w:p>
    <w:p w14:paraId="739A6444" w14:textId="59905020" w:rsidR="00994CDB" w:rsidRDefault="00994CDB" w:rsidP="00F00D77">
      <w:pPr>
        <w:pStyle w:val="NoSpacing"/>
        <w:numPr>
          <w:ilvl w:val="0"/>
          <w:numId w:val="4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Best Practices</w:t>
      </w:r>
    </w:p>
    <w:p w14:paraId="105EC640" w14:textId="34398FA5" w:rsidR="00994CDB" w:rsidRDefault="00994CDB" w:rsidP="00F00D77">
      <w:pPr>
        <w:pStyle w:val="NoSpacing"/>
        <w:numPr>
          <w:ilvl w:val="1"/>
          <w:numId w:val="4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Use many, small interfaces</w:t>
      </w:r>
    </w:p>
    <w:p w14:paraId="1F488D87" w14:textId="3A239DBB" w:rsidR="00994CDB" w:rsidRDefault="00994CDB" w:rsidP="00F00D77">
      <w:pPr>
        <w:pStyle w:val="NoSpacing"/>
        <w:numPr>
          <w:ilvl w:val="1"/>
          <w:numId w:val="4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Many small interfaces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is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preferable and faster</w:t>
      </w:r>
    </w:p>
    <w:p w14:paraId="0366D166" w14:textId="39273A76" w:rsidR="00994CDB" w:rsidRDefault="00994CDB" w:rsidP="00F00D77">
      <w:pPr>
        <w:pStyle w:val="NoSpacing"/>
        <w:numPr>
          <w:ilvl w:val="1"/>
          <w:numId w:val="4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Single method interfaces are some of the most power and flexible</w:t>
      </w:r>
    </w:p>
    <w:p w14:paraId="30FA8BB9" w14:textId="7150C3F3" w:rsidR="00994CDB" w:rsidRDefault="00994CDB" w:rsidP="00F00D77">
      <w:pPr>
        <w:pStyle w:val="NoSpacing"/>
        <w:numPr>
          <w:ilvl w:val="2"/>
          <w:numId w:val="4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Io.writer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io.Reader</w:t>
      </w:r>
      <w:proofErr w:type="spellEnd"/>
    </w:p>
    <w:p w14:paraId="427A46E0" w14:textId="20F1121C" w:rsidR="00994CDB" w:rsidRDefault="00994CDB" w:rsidP="00F00D77">
      <w:pPr>
        <w:pStyle w:val="NoSpacing"/>
        <w:numPr>
          <w:ilvl w:val="1"/>
          <w:numId w:val="4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Don’t export interfaces for types that will be consumed.</w:t>
      </w:r>
    </w:p>
    <w:p w14:paraId="1DA01277" w14:textId="5CCDC6E1" w:rsidR="00994CDB" w:rsidRDefault="00994CDB" w:rsidP="00F00D77">
      <w:pPr>
        <w:pStyle w:val="NoSpacing"/>
        <w:numPr>
          <w:ilvl w:val="1"/>
          <w:numId w:val="4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Do export interfaces for types that will be used by package.</w:t>
      </w:r>
    </w:p>
    <w:p w14:paraId="62D808C2" w14:textId="4A3D8C0D" w:rsidR="00994CDB" w:rsidRDefault="00994CDB" w:rsidP="00F00D77">
      <w:pPr>
        <w:pStyle w:val="NoSpacing"/>
        <w:numPr>
          <w:ilvl w:val="1"/>
          <w:numId w:val="40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Design functions and methods to receive interfaces whenever possible</w:t>
      </w:r>
    </w:p>
    <w:p w14:paraId="3632A929" w14:textId="50906CF3" w:rsidR="00994CDB" w:rsidRDefault="00994CDB" w:rsidP="00994CDB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4FB08510" w14:textId="6C85E5F2" w:rsidR="00994CDB" w:rsidRPr="00994CDB" w:rsidRDefault="00994CDB" w:rsidP="00994CDB">
      <w:pPr>
        <w:pStyle w:val="NoSpacing"/>
        <w:jc w:val="center"/>
        <w:rPr>
          <w:rFonts w:ascii="Times New Roman" w:hAnsi="Times New Roman" w:cs="Times New Roman"/>
          <w:color w:val="00B050"/>
          <w:sz w:val="36"/>
          <w:szCs w:val="36"/>
        </w:rPr>
      </w:pPr>
      <w:r w:rsidRPr="00994CDB">
        <w:rPr>
          <w:rFonts w:ascii="Times New Roman" w:hAnsi="Times New Roman" w:cs="Times New Roman"/>
          <w:color w:val="00B050"/>
          <w:sz w:val="36"/>
          <w:szCs w:val="36"/>
        </w:rPr>
        <w:t>Summary</w:t>
      </w:r>
    </w:p>
    <w:p w14:paraId="67D36AB3" w14:textId="7FED6F95" w:rsidR="00994CDB" w:rsidRDefault="00994CDB" w:rsidP="00F00D77">
      <w:pPr>
        <w:pStyle w:val="NoSpacing"/>
        <w:numPr>
          <w:ilvl w:val="0"/>
          <w:numId w:val="4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Basics</w:t>
      </w:r>
    </w:p>
    <w:p w14:paraId="52DEA48F" w14:textId="72FB762A" w:rsidR="00994CDB" w:rsidRDefault="00994CDB" w:rsidP="00F00D77">
      <w:pPr>
        <w:pStyle w:val="NoSpacing"/>
        <w:numPr>
          <w:ilvl w:val="1"/>
          <w:numId w:val="4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Type Writer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interface {</w:t>
      </w:r>
    </w:p>
    <w:p w14:paraId="33F1100F" w14:textId="4D494A74" w:rsidR="00994CDB" w:rsidRDefault="00994CDB" w:rsidP="00F00D77">
      <w:pPr>
        <w:pStyle w:val="NoSpacing"/>
        <w:numPr>
          <w:ilvl w:val="2"/>
          <w:numId w:val="41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Write(byte)(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int,error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0FBA20C1" w14:textId="4C8AB3E7" w:rsidR="00994CDB" w:rsidRDefault="00994CDB" w:rsidP="00994CDB">
      <w:pPr>
        <w:pStyle w:val="NoSpacing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099C89B3" w14:textId="251E3DC4" w:rsidR="00994CDB" w:rsidRDefault="00994CDB" w:rsidP="00F00D77">
      <w:pPr>
        <w:pStyle w:val="NoSpacing"/>
        <w:numPr>
          <w:ilvl w:val="0"/>
          <w:numId w:val="4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Type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ConsoleWriter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struct {}</w:t>
      </w:r>
    </w:p>
    <w:p w14:paraId="1434401A" w14:textId="162DB6F8" w:rsidR="00994CDB" w:rsidRDefault="00994CDB" w:rsidP="00F00D77">
      <w:pPr>
        <w:pStyle w:val="NoSpacing"/>
        <w:numPr>
          <w:ilvl w:val="0"/>
          <w:numId w:val="4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Func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spellStart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cw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ConsoleWriter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) Write(data byte)(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int,error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){</w:t>
      </w:r>
    </w:p>
    <w:p w14:paraId="72D10CA6" w14:textId="42410F85" w:rsidR="00994CDB" w:rsidRDefault="00994CDB" w:rsidP="00F00D77">
      <w:pPr>
        <w:pStyle w:val="NoSpacing"/>
        <w:numPr>
          <w:ilvl w:val="1"/>
          <w:numId w:val="4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N,err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:=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fmt.Println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>(string(data))</w:t>
      </w:r>
    </w:p>
    <w:p w14:paraId="54FD3DB4" w14:textId="046CD799" w:rsidR="00994CDB" w:rsidRDefault="00994CDB" w:rsidP="00F00D77">
      <w:pPr>
        <w:pStyle w:val="NoSpacing"/>
        <w:numPr>
          <w:ilvl w:val="1"/>
          <w:numId w:val="42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Return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n,err</w:t>
      </w:r>
      <w:proofErr w:type="spellEnd"/>
      <w:proofErr w:type="gramEnd"/>
    </w:p>
    <w:p w14:paraId="5E97B16B" w14:textId="0FF08B2E" w:rsidR="00994CDB" w:rsidRDefault="00994CDB" w:rsidP="00994CDB">
      <w:pPr>
        <w:pStyle w:val="NoSpacing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1A18232E" w14:textId="01D1CF46" w:rsidR="00994CDB" w:rsidRDefault="00994CDB" w:rsidP="00F00D77">
      <w:pPr>
        <w:pStyle w:val="NoSpacing"/>
        <w:numPr>
          <w:ilvl w:val="0"/>
          <w:numId w:val="4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Composing interfaces</w:t>
      </w:r>
    </w:p>
    <w:p w14:paraId="6909507F" w14:textId="58306FA8" w:rsidR="00994CDB" w:rsidRDefault="00994CDB" w:rsidP="00F00D77">
      <w:pPr>
        <w:pStyle w:val="NoSpacing"/>
        <w:numPr>
          <w:ilvl w:val="1"/>
          <w:numId w:val="4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Type Writer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interface {</w:t>
      </w:r>
    </w:p>
    <w:p w14:paraId="553855AC" w14:textId="75432339" w:rsidR="00994CDB" w:rsidRDefault="00994CDB" w:rsidP="00F00D77">
      <w:pPr>
        <w:pStyle w:val="NoSpacing"/>
        <w:numPr>
          <w:ilvl w:val="2"/>
          <w:numId w:val="4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Write(byte)(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int,error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</w:p>
    <w:p w14:paraId="2BAB48F4" w14:textId="2AA541CF" w:rsidR="00994CDB" w:rsidRDefault="00994CDB" w:rsidP="00994CDB">
      <w:pPr>
        <w:pStyle w:val="NoSpacing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20DA7E4A" w14:textId="6E9B5C20" w:rsidR="00994CDB" w:rsidRDefault="00994CDB" w:rsidP="00F00D77">
      <w:pPr>
        <w:pStyle w:val="NoSpacing"/>
        <w:numPr>
          <w:ilvl w:val="0"/>
          <w:numId w:val="4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Type Closer interface {</w:t>
      </w:r>
    </w:p>
    <w:p w14:paraId="592A3A86" w14:textId="684F4345" w:rsidR="00994CDB" w:rsidRDefault="00994CDB" w:rsidP="00F00D77">
      <w:pPr>
        <w:pStyle w:val="NoSpacing"/>
        <w:numPr>
          <w:ilvl w:val="1"/>
          <w:numId w:val="44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Close(</w:t>
      </w:r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>) error</w:t>
      </w:r>
    </w:p>
    <w:p w14:paraId="0B31F74B" w14:textId="46855428" w:rsidR="00994CDB" w:rsidRDefault="00994CDB" w:rsidP="00F00D77">
      <w:pPr>
        <w:pStyle w:val="NoSpacing"/>
        <w:numPr>
          <w:ilvl w:val="1"/>
          <w:numId w:val="4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Type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WriterClose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interface{</w:t>
      </w:r>
      <w:proofErr w:type="gramEnd"/>
    </w:p>
    <w:p w14:paraId="03FA51A9" w14:textId="7AD242F2" w:rsidR="00994CDB" w:rsidRDefault="00994CDB" w:rsidP="00F00D77">
      <w:pPr>
        <w:pStyle w:val="NoSpacing"/>
        <w:numPr>
          <w:ilvl w:val="2"/>
          <w:numId w:val="4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Writer</w:t>
      </w:r>
    </w:p>
    <w:p w14:paraId="35327E73" w14:textId="60D57FAE" w:rsidR="00994CDB" w:rsidRDefault="00994CDB" w:rsidP="00F00D77">
      <w:pPr>
        <w:pStyle w:val="NoSpacing"/>
        <w:numPr>
          <w:ilvl w:val="2"/>
          <w:numId w:val="4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Closer</w:t>
      </w:r>
    </w:p>
    <w:p w14:paraId="51341E7B" w14:textId="2EF7F4F6" w:rsidR="00994CDB" w:rsidRDefault="00994CDB" w:rsidP="00994CDB">
      <w:pPr>
        <w:pStyle w:val="NoSpacing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}</w:t>
      </w:r>
    </w:p>
    <w:p w14:paraId="797D3D15" w14:textId="549D45EA" w:rsidR="00994CDB" w:rsidRDefault="00994CDB" w:rsidP="00994CDB">
      <w:pPr>
        <w:pStyle w:val="NoSpacing"/>
        <w:ind w:left="216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21F6B968" w14:textId="372440B3" w:rsidR="00994CDB" w:rsidRDefault="00994CDB" w:rsidP="00994CDB">
      <w:pPr>
        <w:pStyle w:val="NoSpacing"/>
        <w:ind w:left="2160"/>
        <w:rPr>
          <w:rFonts w:ascii="Times New Roman" w:hAnsi="Times New Roman" w:cs="Times New Roman"/>
          <w:color w:val="00B050"/>
          <w:sz w:val="36"/>
          <w:szCs w:val="36"/>
        </w:rPr>
      </w:pPr>
      <w:proofErr w:type="spellStart"/>
      <w:r w:rsidRPr="00994CDB">
        <w:rPr>
          <w:rFonts w:ascii="Times New Roman" w:hAnsi="Times New Roman" w:cs="Times New Roman"/>
          <w:color w:val="00B050"/>
          <w:sz w:val="36"/>
          <w:szCs w:val="36"/>
        </w:rPr>
        <w:t>GoRoutines</w:t>
      </w:r>
      <w:proofErr w:type="spellEnd"/>
    </w:p>
    <w:p w14:paraId="04D2DBB6" w14:textId="77777777" w:rsidR="00994CDB" w:rsidRDefault="00994CDB" w:rsidP="00994CDB">
      <w:pPr>
        <w:pStyle w:val="NoSpacing"/>
        <w:ind w:left="2160"/>
        <w:rPr>
          <w:rFonts w:ascii="Times New Roman" w:hAnsi="Times New Roman" w:cs="Times New Roman"/>
          <w:color w:val="00B050"/>
          <w:sz w:val="36"/>
          <w:szCs w:val="36"/>
        </w:rPr>
      </w:pPr>
    </w:p>
    <w:p w14:paraId="25718A6F" w14:textId="3F9CA444" w:rsidR="00994CDB" w:rsidRDefault="00994CDB" w:rsidP="00F00D77">
      <w:pPr>
        <w:pStyle w:val="NoSpacing"/>
        <w:numPr>
          <w:ilvl w:val="0"/>
          <w:numId w:val="4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Creating Goroutines</w:t>
      </w:r>
    </w:p>
    <w:p w14:paraId="77569FAA" w14:textId="765E6E7D" w:rsidR="00994CDB" w:rsidRDefault="00994CDB" w:rsidP="00994CDB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94CD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5C97890" wp14:editId="6B8F5FE3">
            <wp:extent cx="3581400" cy="28321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A853" w14:textId="77777777" w:rsidR="00994CDB" w:rsidRDefault="00994CDB" w:rsidP="00F00D77">
      <w:pPr>
        <w:pStyle w:val="NoSpacing"/>
        <w:numPr>
          <w:ilvl w:val="0"/>
          <w:numId w:val="45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5E46C86" w14:textId="2AA08A12" w:rsidR="00994CDB" w:rsidRDefault="00994CDB" w:rsidP="00F00D77">
      <w:pPr>
        <w:pStyle w:val="NoSpacing"/>
        <w:numPr>
          <w:ilvl w:val="0"/>
          <w:numId w:val="4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Synchronizations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</w:p>
    <w:p w14:paraId="6BDD9F9D" w14:textId="10F69B1A" w:rsidR="00994CDB" w:rsidRDefault="00994CDB" w:rsidP="00F00D77">
      <w:pPr>
        <w:pStyle w:val="NoSpacing"/>
        <w:numPr>
          <w:ilvl w:val="1"/>
          <w:numId w:val="4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WaitGroups</w:t>
      </w:r>
      <w:proofErr w:type="spellEnd"/>
    </w:p>
    <w:p w14:paraId="5FA8F8B4" w14:textId="709F753A" w:rsidR="00994CDB" w:rsidRDefault="00994CDB" w:rsidP="00994CDB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94CDB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9AF1577" wp14:editId="7CD7748E">
            <wp:extent cx="3086100" cy="318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125D6" w14:textId="6CEBCD6D" w:rsidR="00994CDB" w:rsidRDefault="00994CDB" w:rsidP="00F00D77">
      <w:pPr>
        <w:pStyle w:val="NoSpacing"/>
        <w:numPr>
          <w:ilvl w:val="0"/>
          <w:numId w:val="4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Wait Groups synchronizes multiple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GoRoutines</w:t>
      </w:r>
      <w:proofErr w:type="spellEnd"/>
    </w:p>
    <w:p w14:paraId="6CC70FBA" w14:textId="2D34C6C9" w:rsidR="00994CDB" w:rsidRDefault="00994CDB" w:rsidP="00F00D77">
      <w:pPr>
        <w:pStyle w:val="NoSpacing"/>
        <w:numPr>
          <w:ilvl w:val="1"/>
          <w:numId w:val="4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Mutexes</w:t>
      </w:r>
    </w:p>
    <w:p w14:paraId="0B77963F" w14:textId="01394059" w:rsidR="00994CDB" w:rsidRPr="00994CDB" w:rsidRDefault="00994CDB" w:rsidP="00F00D77">
      <w:pPr>
        <w:pStyle w:val="NoSpacing"/>
        <w:numPr>
          <w:ilvl w:val="2"/>
          <w:numId w:val="4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Locked has to wait until the mutex is unlocked.</w:t>
      </w:r>
    </w:p>
    <w:p w14:paraId="61283B5A" w14:textId="3C31D1CB" w:rsidR="00994CDB" w:rsidRDefault="00994CDB" w:rsidP="00F00D77">
      <w:pPr>
        <w:pStyle w:val="NoSpacing"/>
        <w:numPr>
          <w:ilvl w:val="0"/>
          <w:numId w:val="4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Parallelism </w:t>
      </w:r>
    </w:p>
    <w:p w14:paraId="5E4A1BA8" w14:textId="0C663DAC" w:rsidR="00994CDB" w:rsidRDefault="00994CDB" w:rsidP="00F00D77">
      <w:pPr>
        <w:pStyle w:val="NoSpacing"/>
        <w:numPr>
          <w:ilvl w:val="0"/>
          <w:numId w:val="4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Best Practices</w:t>
      </w:r>
    </w:p>
    <w:p w14:paraId="31C1FADA" w14:textId="0529F481" w:rsidR="00994CDB" w:rsidRDefault="00994CDB" w:rsidP="00F00D77">
      <w:pPr>
        <w:pStyle w:val="NoSpacing"/>
        <w:numPr>
          <w:ilvl w:val="1"/>
          <w:numId w:val="4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Don’t create goroutines in libraries</w:t>
      </w:r>
    </w:p>
    <w:p w14:paraId="4958B0D3" w14:textId="4C857DAD" w:rsidR="00994CDB" w:rsidRDefault="00994CDB" w:rsidP="00F00D77">
      <w:pPr>
        <w:pStyle w:val="NoSpacing"/>
        <w:numPr>
          <w:ilvl w:val="2"/>
          <w:numId w:val="4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Let consumer control concurrency </w:t>
      </w:r>
    </w:p>
    <w:p w14:paraId="3833353C" w14:textId="10862E8D" w:rsidR="00994CDB" w:rsidRDefault="00994CDB" w:rsidP="00F00D77">
      <w:pPr>
        <w:pStyle w:val="NoSpacing"/>
        <w:numPr>
          <w:ilvl w:val="1"/>
          <w:numId w:val="4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When creating a goroutine, know how it will end</w:t>
      </w:r>
    </w:p>
    <w:p w14:paraId="59ABB02E" w14:textId="06B49352" w:rsidR="00994CDB" w:rsidRDefault="00994CDB" w:rsidP="00F00D77">
      <w:pPr>
        <w:pStyle w:val="NoSpacing"/>
        <w:numPr>
          <w:ilvl w:val="2"/>
          <w:numId w:val="4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Avoids subtle memory leaks</w:t>
      </w:r>
    </w:p>
    <w:p w14:paraId="588457D3" w14:textId="5638C915" w:rsidR="00994CDB" w:rsidRDefault="00994CDB" w:rsidP="00F00D77">
      <w:pPr>
        <w:pStyle w:val="NoSpacing"/>
        <w:numPr>
          <w:ilvl w:val="1"/>
          <w:numId w:val="4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Check for race conditions at compile time</w:t>
      </w:r>
    </w:p>
    <w:p w14:paraId="671E0048" w14:textId="49B264D1" w:rsidR="00994CDB" w:rsidRDefault="00994CDB" w:rsidP="00F00D77">
      <w:pPr>
        <w:pStyle w:val="NoSpacing"/>
        <w:numPr>
          <w:ilvl w:val="2"/>
          <w:numId w:val="43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Go run -race filename</w:t>
      </w:r>
    </w:p>
    <w:p w14:paraId="2BB1BB56" w14:textId="380E9643" w:rsidR="00994CDB" w:rsidRDefault="00994CDB" w:rsidP="00994CDB">
      <w:pPr>
        <w:pStyle w:val="NoSpacing"/>
        <w:jc w:val="center"/>
        <w:rPr>
          <w:rFonts w:ascii="Times New Roman" w:hAnsi="Times New Roman" w:cs="Times New Roman"/>
          <w:color w:val="00B050"/>
          <w:sz w:val="36"/>
          <w:szCs w:val="36"/>
        </w:rPr>
      </w:pPr>
      <w:r w:rsidRPr="00994CDB">
        <w:rPr>
          <w:rFonts w:ascii="Times New Roman" w:hAnsi="Times New Roman" w:cs="Times New Roman"/>
          <w:color w:val="00B050"/>
          <w:sz w:val="36"/>
          <w:szCs w:val="36"/>
        </w:rPr>
        <w:t>Summary</w:t>
      </w:r>
    </w:p>
    <w:p w14:paraId="22A74ABA" w14:textId="21DE1813" w:rsidR="00994CDB" w:rsidRDefault="00994CDB" w:rsidP="00F00D77">
      <w:pPr>
        <w:pStyle w:val="NoSpacing"/>
        <w:numPr>
          <w:ilvl w:val="0"/>
          <w:numId w:val="46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94CDB">
        <w:rPr>
          <w:rFonts w:ascii="Times New Roman" w:hAnsi="Times New Roman" w:cs="Times New Roman"/>
          <w:color w:val="000000" w:themeColor="text1"/>
          <w:sz w:val="24"/>
          <w:szCs w:val="24"/>
        </w:rPr>
        <w:t>Creating goroutines</w:t>
      </w:r>
    </w:p>
    <w:p w14:paraId="604E5383" w14:textId="2590B4A0" w:rsidR="00994CDB" w:rsidRDefault="00994CDB" w:rsidP="00F00D77">
      <w:pPr>
        <w:pStyle w:val="NoSpacing"/>
        <w:numPr>
          <w:ilvl w:val="1"/>
          <w:numId w:val="46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Use go keyword in front of function call</w:t>
      </w:r>
    </w:p>
    <w:p w14:paraId="3B6E3305" w14:textId="77AF4BA5" w:rsidR="00994CDB" w:rsidRDefault="00994CDB" w:rsidP="00F00D77">
      <w:pPr>
        <w:pStyle w:val="NoSpacing"/>
        <w:numPr>
          <w:ilvl w:val="0"/>
          <w:numId w:val="46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When using anonymous functions, pass data as local variables</w:t>
      </w:r>
    </w:p>
    <w:p w14:paraId="1AF5E85D" w14:textId="0FB7611E" w:rsidR="00994CDB" w:rsidRDefault="00994CDB" w:rsidP="00F00D77">
      <w:pPr>
        <w:pStyle w:val="NoSpacing"/>
        <w:numPr>
          <w:ilvl w:val="0"/>
          <w:numId w:val="46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Synchronization</w:t>
      </w:r>
    </w:p>
    <w:p w14:paraId="03F60200" w14:textId="69ED8453" w:rsidR="00994CDB" w:rsidRDefault="00994CDB" w:rsidP="00F00D77">
      <w:pPr>
        <w:pStyle w:val="NoSpacing"/>
        <w:numPr>
          <w:ilvl w:val="1"/>
          <w:numId w:val="46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Use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sync.WaitGroup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wait for groups of goroutines to complete</w:t>
      </w:r>
    </w:p>
    <w:p w14:paraId="3A3C74B0" w14:textId="77777777" w:rsidR="00994CDB" w:rsidRDefault="00994CDB" w:rsidP="00F00D77">
      <w:pPr>
        <w:pStyle w:val="NoSpacing"/>
        <w:numPr>
          <w:ilvl w:val="1"/>
          <w:numId w:val="46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Use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sync.mutex</w:t>
      </w:r>
      <w:proofErr w:type="spellEnd"/>
      <w:proofErr w:type="gram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sync.RWMutex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to protect data access</w:t>
      </w:r>
    </w:p>
    <w:p w14:paraId="70EDF6AF" w14:textId="77777777" w:rsidR="00994CDB" w:rsidRDefault="00994CDB" w:rsidP="00F00D77">
      <w:pPr>
        <w:pStyle w:val="NoSpacing"/>
        <w:numPr>
          <w:ilvl w:val="0"/>
          <w:numId w:val="46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Parallelism</w:t>
      </w:r>
    </w:p>
    <w:p w14:paraId="26AE9746" w14:textId="77777777" w:rsidR="00994CDB" w:rsidRDefault="00994CDB" w:rsidP="00F00D77">
      <w:pPr>
        <w:pStyle w:val="NoSpacing"/>
        <w:numPr>
          <w:ilvl w:val="1"/>
          <w:numId w:val="46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By default, go will use CPU threads equal to available cores</w:t>
      </w:r>
    </w:p>
    <w:p w14:paraId="7D7030BB" w14:textId="2D830F92" w:rsidR="00994CDB" w:rsidRDefault="00994CDB" w:rsidP="00F00D77">
      <w:pPr>
        <w:pStyle w:val="NoSpacing"/>
        <w:numPr>
          <w:ilvl w:val="1"/>
          <w:numId w:val="46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Change with </w:t>
      </w:r>
      <w:proofErr w:type="spellStart"/>
      <w:proofErr w:type="gram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runtime.GOMAXPROCS</w:t>
      </w:r>
      <w:proofErr w:type="spellEnd"/>
      <w:proofErr w:type="gramEnd"/>
    </w:p>
    <w:p w14:paraId="57FA5332" w14:textId="7D353CDD" w:rsidR="00994CDB" w:rsidRDefault="00994CDB" w:rsidP="00F00D77">
      <w:pPr>
        <w:pStyle w:val="NoSpacing"/>
        <w:numPr>
          <w:ilvl w:val="1"/>
          <w:numId w:val="46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More Threads can increase performance but too many can slow it down.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</w:p>
    <w:p w14:paraId="7E6CD787" w14:textId="30954FF4" w:rsidR="00994CDB" w:rsidRDefault="00994CDB" w:rsidP="00994CDB">
      <w:pPr>
        <w:pStyle w:val="NoSpacing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B290B7F" w14:textId="264B698F" w:rsidR="00994CDB" w:rsidRDefault="00994CDB" w:rsidP="00994CDB">
      <w:pPr>
        <w:pStyle w:val="NoSpacing"/>
        <w:jc w:val="center"/>
        <w:rPr>
          <w:rFonts w:ascii="Times New Roman" w:hAnsi="Times New Roman" w:cs="Times New Roman"/>
          <w:color w:val="00B050"/>
          <w:sz w:val="36"/>
          <w:szCs w:val="36"/>
        </w:rPr>
      </w:pPr>
      <w:r w:rsidRPr="00994CDB">
        <w:rPr>
          <w:rFonts w:ascii="Times New Roman" w:hAnsi="Times New Roman" w:cs="Times New Roman"/>
          <w:color w:val="00B050"/>
          <w:sz w:val="36"/>
          <w:szCs w:val="36"/>
        </w:rPr>
        <w:t>Channels</w:t>
      </w:r>
    </w:p>
    <w:p w14:paraId="361D5D47" w14:textId="341D79B7" w:rsidR="00994CDB" w:rsidRDefault="00994CDB" w:rsidP="00F00D77">
      <w:pPr>
        <w:pStyle w:val="NoSpacing"/>
        <w:numPr>
          <w:ilvl w:val="0"/>
          <w:numId w:val="4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94CDB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Channel Basics</w:t>
      </w:r>
    </w:p>
    <w:p w14:paraId="69D320F1" w14:textId="2B79862C" w:rsidR="00994CDB" w:rsidRPr="00994CDB" w:rsidRDefault="00994CDB" w:rsidP="00F00D77">
      <w:pPr>
        <w:pStyle w:val="ListParagraph"/>
        <w:numPr>
          <w:ilvl w:val="1"/>
          <w:numId w:val="47"/>
        </w:numP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</w:pPr>
      <w:r w:rsidRPr="00994CDB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FFFFF"/>
          <w:lang w:eastAsia="en-US"/>
        </w:rPr>
        <w:t>Channels are a typed conduit through which you can send and receive values with the channel operator</w:t>
      </w:r>
    </w:p>
    <w:p w14:paraId="51379153" w14:textId="5BBCF5F0" w:rsidR="00994CDB" w:rsidRDefault="00994CDB" w:rsidP="00F00D77">
      <w:pPr>
        <w:pStyle w:val="NoSpacing"/>
        <w:numPr>
          <w:ilvl w:val="1"/>
          <w:numId w:val="4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Created with the built-in make function</w:t>
      </w:r>
    </w:p>
    <w:p w14:paraId="54A02D2B" w14:textId="76D3BD98" w:rsidR="00994CDB" w:rsidRDefault="00994CDB" w:rsidP="00F00D77">
      <w:pPr>
        <w:pStyle w:val="NoSpacing"/>
        <w:numPr>
          <w:ilvl w:val="1"/>
          <w:numId w:val="4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Example ch: = make (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</w:rPr>
        <w:t>chan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int)</w:t>
      </w:r>
    </w:p>
    <w:p w14:paraId="5A656B05" w14:textId="2E5F789F" w:rsidR="00994CDB" w:rsidRDefault="00994CDB" w:rsidP="00F00D77">
      <w:pPr>
        <w:pStyle w:val="NoSpacing"/>
        <w:numPr>
          <w:ilvl w:val="0"/>
          <w:numId w:val="4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Restricting data flow</w:t>
      </w:r>
    </w:p>
    <w:p w14:paraId="1FA33964" w14:textId="69AE2B47" w:rsidR="00994CDB" w:rsidRDefault="00994CDB" w:rsidP="00F00D77">
      <w:pPr>
        <w:pStyle w:val="NoSpacing"/>
        <w:numPr>
          <w:ilvl w:val="0"/>
          <w:numId w:val="4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Buffered Channels</w:t>
      </w:r>
    </w:p>
    <w:p w14:paraId="59BF361B" w14:textId="39B5507A" w:rsidR="00994CDB" w:rsidRDefault="00994CDB" w:rsidP="00F00D77">
      <w:pPr>
        <w:pStyle w:val="NoSpacing"/>
        <w:numPr>
          <w:ilvl w:val="0"/>
          <w:numId w:val="4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Closing Channels</w:t>
      </w:r>
    </w:p>
    <w:p w14:paraId="7BDD354E" w14:textId="245BD97A" w:rsidR="00994CDB" w:rsidRDefault="00994CDB" w:rsidP="00F00D77">
      <w:pPr>
        <w:pStyle w:val="NoSpacing"/>
        <w:numPr>
          <w:ilvl w:val="0"/>
          <w:numId w:val="4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For range loops with channels</w:t>
      </w:r>
    </w:p>
    <w:p w14:paraId="41DEB70B" w14:textId="41692FF7" w:rsidR="00994CDB" w:rsidRDefault="00994CDB" w:rsidP="00F00D77">
      <w:pPr>
        <w:pStyle w:val="NoSpacing"/>
        <w:numPr>
          <w:ilvl w:val="0"/>
          <w:numId w:val="47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Select statements</w:t>
      </w:r>
    </w:p>
    <w:p w14:paraId="7B61FDAE" w14:textId="23A75740" w:rsidR="00AB49CD" w:rsidRDefault="00AB49CD" w:rsidP="00AB49CD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65CAF2FC" w14:textId="35D8AB5A" w:rsidR="00AB49CD" w:rsidRDefault="00AB49CD" w:rsidP="00AB49CD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32748F" w14:textId="6458AF1C" w:rsidR="00AB49CD" w:rsidRPr="00AB49CD" w:rsidRDefault="00AB49CD" w:rsidP="00AB49CD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B49C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To zip a go file</w:t>
      </w:r>
    </w:p>
    <w:p w14:paraId="22F2B03E" w14:textId="77777777" w:rsidR="00AB49CD" w:rsidRPr="00AB49CD" w:rsidRDefault="00AB49CD" w:rsidP="00AB49C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eastAsia="en-US"/>
        </w:rPr>
      </w:pPr>
      <w:proofErr w:type="spellStart"/>
      <w:r w:rsidRPr="00AB49CD">
        <w:rPr>
          <w:rFonts w:ascii="Consolas" w:eastAsia="Times New Roman" w:hAnsi="Consolas" w:cs="Consolas"/>
          <w:color w:val="24292E"/>
          <w:sz w:val="20"/>
          <w:szCs w:val="20"/>
          <w:lang w:eastAsia="en-US"/>
        </w:rPr>
        <w:t>GOOS=linux</w:t>
      </w:r>
      <w:proofErr w:type="spellEnd"/>
      <w:r w:rsidRPr="00AB49CD">
        <w:rPr>
          <w:rFonts w:ascii="Consolas" w:eastAsia="Times New Roman" w:hAnsi="Consolas" w:cs="Consolas"/>
          <w:color w:val="24292E"/>
          <w:sz w:val="20"/>
          <w:szCs w:val="20"/>
          <w:lang w:eastAsia="en-US"/>
        </w:rPr>
        <w:t xml:space="preserve"> GOARCH=amd64 go build -o main </w:t>
      </w:r>
      <w:proofErr w:type="spellStart"/>
      <w:proofErr w:type="gramStart"/>
      <w:r w:rsidRPr="00AB49CD">
        <w:rPr>
          <w:rFonts w:ascii="Consolas" w:eastAsia="Times New Roman" w:hAnsi="Consolas" w:cs="Consolas"/>
          <w:color w:val="24292E"/>
          <w:sz w:val="20"/>
          <w:szCs w:val="20"/>
          <w:lang w:eastAsia="en-US"/>
        </w:rPr>
        <w:t>main.go</w:t>
      </w:r>
      <w:proofErr w:type="spellEnd"/>
      <w:proofErr w:type="gramEnd"/>
    </w:p>
    <w:p w14:paraId="535FF784" w14:textId="77777777" w:rsidR="00AB49CD" w:rsidRPr="00AB49CD" w:rsidRDefault="00AB49CD" w:rsidP="00AB49CD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24292E"/>
          <w:sz w:val="20"/>
          <w:szCs w:val="20"/>
          <w:lang w:eastAsia="en-US"/>
        </w:rPr>
      </w:pPr>
      <w:r w:rsidRPr="00AB49CD">
        <w:rPr>
          <w:rFonts w:ascii="Consolas" w:eastAsia="Times New Roman" w:hAnsi="Consolas" w:cs="Consolas"/>
          <w:color w:val="24292E"/>
          <w:sz w:val="20"/>
          <w:szCs w:val="20"/>
          <w:lang w:eastAsia="en-US"/>
        </w:rPr>
        <w:t>zip main.zip main</w:t>
      </w:r>
    </w:p>
    <w:p w14:paraId="3D669C73" w14:textId="0C3C594A" w:rsidR="00AB49CD" w:rsidRDefault="00AB49CD" w:rsidP="00AB49CD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23A2223" w14:textId="422438EE" w:rsidR="00124161" w:rsidRPr="00124161" w:rsidRDefault="00124161" w:rsidP="00AB49CD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12416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to debug for </w:t>
      </w:r>
      <w:proofErr w:type="spellStart"/>
      <w:r w:rsidRPr="0012416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golang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locally</w:t>
      </w:r>
    </w:p>
    <w:p w14:paraId="7ABC6F7C" w14:textId="02A8D0FD" w:rsidR="00124161" w:rsidRDefault="00124161" w:rsidP="00AB49CD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124161">
        <w:rPr>
          <w:rFonts w:ascii="Times New Roman" w:hAnsi="Times New Roman" w:cs="Times New Roman"/>
          <w:color w:val="000000" w:themeColor="text1"/>
          <w:sz w:val="24"/>
          <w:szCs w:val="24"/>
        </w:rPr>
        <w:t>GOARCH=amd64 GOOS=</w:t>
      </w:r>
      <w:proofErr w:type="spellStart"/>
      <w:r w:rsidRPr="00124161">
        <w:rPr>
          <w:rFonts w:ascii="Times New Roman" w:hAnsi="Times New Roman" w:cs="Times New Roman"/>
          <w:color w:val="000000" w:themeColor="text1"/>
          <w:sz w:val="24"/>
          <w:szCs w:val="24"/>
        </w:rPr>
        <w:t>linux</w:t>
      </w:r>
      <w:proofErr w:type="spellEnd"/>
      <w:r w:rsidRPr="0012416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go build -</w:t>
      </w:r>
      <w:proofErr w:type="spellStart"/>
      <w:r w:rsidRPr="00124161">
        <w:rPr>
          <w:rFonts w:ascii="Times New Roman" w:hAnsi="Times New Roman" w:cs="Times New Roman"/>
          <w:color w:val="000000" w:themeColor="text1"/>
          <w:sz w:val="24"/>
          <w:szCs w:val="24"/>
        </w:rPr>
        <w:t>gcflags</w:t>
      </w:r>
      <w:proofErr w:type="spellEnd"/>
      <w:r w:rsidRPr="00124161">
        <w:rPr>
          <w:rFonts w:ascii="Times New Roman" w:hAnsi="Times New Roman" w:cs="Times New Roman"/>
          <w:color w:val="000000" w:themeColor="text1"/>
          <w:sz w:val="24"/>
          <w:szCs w:val="24"/>
        </w:rPr>
        <w:t>='-N -l' -o &lt;output path&gt; &lt;path to code directory&gt;</w:t>
      </w:r>
    </w:p>
    <w:p w14:paraId="21663B2D" w14:textId="69F8E8D7" w:rsidR="00124161" w:rsidRDefault="00124161" w:rsidP="00AB49CD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0D09797E" w14:textId="77777777" w:rsidR="00124161" w:rsidRPr="00994CDB" w:rsidRDefault="00124161" w:rsidP="00AB49CD">
      <w:pPr>
        <w:pStyle w:val="NoSpacing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124161" w:rsidRPr="00994CDB">
      <w:footerReference w:type="default" r:id="rId17"/>
      <w:pgSz w:w="12240" w:h="15840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408945" w14:textId="77777777" w:rsidR="00DD2B39" w:rsidRDefault="00DD2B39">
      <w:r>
        <w:separator/>
      </w:r>
    </w:p>
    <w:p w14:paraId="50DED071" w14:textId="77777777" w:rsidR="00DD2B39" w:rsidRDefault="00DD2B39"/>
  </w:endnote>
  <w:endnote w:type="continuationSeparator" w:id="0">
    <w:p w14:paraId="0F0116B4" w14:textId="77777777" w:rsidR="00DD2B39" w:rsidRDefault="00DD2B39">
      <w:r>
        <w:continuationSeparator/>
      </w:r>
    </w:p>
    <w:p w14:paraId="37D0A3C0" w14:textId="77777777" w:rsidR="00DD2B39" w:rsidRDefault="00DD2B3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merican Typewriter">
    <w:panose1 w:val="02090604020004020304"/>
    <w:charset w:val="4D"/>
    <w:family w:val="roman"/>
    <w:pitch w:val="variable"/>
    <w:sig w:usb0="A000006F" w:usb1="00000019" w:usb2="00000000" w:usb3="00000000" w:csb0="0000011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7892284" w14:textId="77777777" w:rsidR="00D71360" w:rsidRDefault="007D6A22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C33285" w14:textId="77777777" w:rsidR="00DD2B39" w:rsidRDefault="00DD2B39">
      <w:r>
        <w:separator/>
      </w:r>
    </w:p>
    <w:p w14:paraId="6A7602CA" w14:textId="77777777" w:rsidR="00DD2B39" w:rsidRDefault="00DD2B39"/>
  </w:footnote>
  <w:footnote w:type="continuationSeparator" w:id="0">
    <w:p w14:paraId="151F0A03" w14:textId="77777777" w:rsidR="00DD2B39" w:rsidRDefault="00DD2B39">
      <w:r>
        <w:continuationSeparator/>
      </w:r>
    </w:p>
    <w:p w14:paraId="62CFC365" w14:textId="77777777" w:rsidR="00DD2B39" w:rsidRDefault="00DD2B3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86CE8"/>
    <w:multiLevelType w:val="hybridMultilevel"/>
    <w:tmpl w:val="3578BF12"/>
    <w:lvl w:ilvl="0" w:tplc="8BBE65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3700CED"/>
    <w:multiLevelType w:val="hybridMultilevel"/>
    <w:tmpl w:val="37FAF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6120E73"/>
    <w:multiLevelType w:val="hybridMultilevel"/>
    <w:tmpl w:val="AFF4AB1E"/>
    <w:lvl w:ilvl="0" w:tplc="79D0A1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6EA70F6"/>
    <w:multiLevelType w:val="hybridMultilevel"/>
    <w:tmpl w:val="400451B4"/>
    <w:lvl w:ilvl="0" w:tplc="DCDA56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AC55056"/>
    <w:multiLevelType w:val="hybridMultilevel"/>
    <w:tmpl w:val="86668FE2"/>
    <w:lvl w:ilvl="0" w:tplc="79D0A1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0B9423F"/>
    <w:multiLevelType w:val="hybridMultilevel"/>
    <w:tmpl w:val="E63AD5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778169B"/>
    <w:multiLevelType w:val="hybridMultilevel"/>
    <w:tmpl w:val="3BEAE1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F3607D9"/>
    <w:multiLevelType w:val="hybridMultilevel"/>
    <w:tmpl w:val="20B2B0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-7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0" w:hanging="360"/>
      </w:pPr>
      <w:rPr>
        <w:rFonts w:ascii="Wingdings" w:hAnsi="Wingdings" w:cs="Wingdings" w:hint="default"/>
      </w:rPr>
    </w:lvl>
    <w:lvl w:ilvl="3" w:tplc="04090003">
      <w:start w:val="1"/>
      <w:numFmt w:val="bullet"/>
      <w:lvlText w:val="o"/>
      <w:lvlJc w:val="left"/>
      <w:pPr>
        <w:ind w:left="900" w:hanging="360"/>
      </w:pPr>
      <w:rPr>
        <w:rFonts w:ascii="Courier New" w:hAnsi="Courier New" w:cs="Courier New" w:hint="default"/>
      </w:rPr>
    </w:lvl>
    <w:lvl w:ilvl="4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1F907E05"/>
    <w:multiLevelType w:val="hybridMultilevel"/>
    <w:tmpl w:val="B30C6EA0"/>
    <w:lvl w:ilvl="0" w:tplc="DCDA567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7B6408"/>
    <w:multiLevelType w:val="hybridMultilevel"/>
    <w:tmpl w:val="57720B2A"/>
    <w:lvl w:ilvl="0" w:tplc="04090003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070" w:hanging="36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26EA07FF"/>
    <w:multiLevelType w:val="hybridMultilevel"/>
    <w:tmpl w:val="DF94C8D6"/>
    <w:lvl w:ilvl="0" w:tplc="79D0A1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8EE7C1B"/>
    <w:multiLevelType w:val="hybridMultilevel"/>
    <w:tmpl w:val="16AE70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B0944AE"/>
    <w:multiLevelType w:val="hybridMultilevel"/>
    <w:tmpl w:val="DB501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2B453FE8"/>
    <w:multiLevelType w:val="hybridMultilevel"/>
    <w:tmpl w:val="CE1A6D5A"/>
    <w:lvl w:ilvl="0" w:tplc="CC243FA2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  <w:color w:val="00B050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2CF61456"/>
    <w:multiLevelType w:val="hybridMultilevel"/>
    <w:tmpl w:val="109EFBB6"/>
    <w:lvl w:ilvl="0" w:tplc="0A6422EA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2E3D1646"/>
    <w:multiLevelType w:val="hybridMultilevel"/>
    <w:tmpl w:val="86F27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32826CE4"/>
    <w:multiLevelType w:val="hybridMultilevel"/>
    <w:tmpl w:val="649A07F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36176180"/>
    <w:multiLevelType w:val="hybridMultilevel"/>
    <w:tmpl w:val="5DFC15E6"/>
    <w:lvl w:ilvl="0" w:tplc="8BBE65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374B0186"/>
    <w:multiLevelType w:val="hybridMultilevel"/>
    <w:tmpl w:val="38D4A7C6"/>
    <w:lvl w:ilvl="0" w:tplc="79D0A1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C4724DA"/>
    <w:multiLevelType w:val="hybridMultilevel"/>
    <w:tmpl w:val="612AEC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3E5E68C7"/>
    <w:multiLevelType w:val="hybridMultilevel"/>
    <w:tmpl w:val="D06EB47A"/>
    <w:lvl w:ilvl="0" w:tplc="407409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43363327"/>
    <w:multiLevelType w:val="hybridMultilevel"/>
    <w:tmpl w:val="C464BED0"/>
    <w:lvl w:ilvl="0" w:tplc="66322196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00B050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3" w15:restartNumberingAfterBreak="0">
    <w:nsid w:val="43990690"/>
    <w:multiLevelType w:val="hybridMultilevel"/>
    <w:tmpl w:val="F66AF340"/>
    <w:lvl w:ilvl="0" w:tplc="CC243FA2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  <w:color w:val="00B050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07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cs="Wingdings" w:hint="default"/>
      </w:rPr>
    </w:lvl>
  </w:abstractNum>
  <w:abstractNum w:abstractNumId="24" w15:restartNumberingAfterBreak="0">
    <w:nsid w:val="46E32640"/>
    <w:multiLevelType w:val="hybridMultilevel"/>
    <w:tmpl w:val="6DAE32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478212F5"/>
    <w:multiLevelType w:val="hybridMultilevel"/>
    <w:tmpl w:val="E7B83512"/>
    <w:lvl w:ilvl="0" w:tplc="CC243F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50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48BC07ED"/>
    <w:multiLevelType w:val="hybridMultilevel"/>
    <w:tmpl w:val="8ADED9F0"/>
    <w:lvl w:ilvl="0" w:tplc="CC243FA2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  <w:color w:val="00B050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07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4B400BB7"/>
    <w:multiLevelType w:val="hybridMultilevel"/>
    <w:tmpl w:val="21E6EB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4BD44336"/>
    <w:multiLevelType w:val="hybridMultilevel"/>
    <w:tmpl w:val="535EC2DA"/>
    <w:lvl w:ilvl="0" w:tplc="CC243F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50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9" w15:restartNumberingAfterBreak="0">
    <w:nsid w:val="51E34535"/>
    <w:multiLevelType w:val="hybridMultilevel"/>
    <w:tmpl w:val="5B3CA5A8"/>
    <w:lvl w:ilvl="0" w:tplc="CC243FA2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  <w:color w:val="00B050"/>
        <w:sz w:val="24"/>
        <w:szCs w:val="24"/>
      </w:rPr>
    </w:lvl>
    <w:lvl w:ilvl="1" w:tplc="2D2C794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24"/>
        <w:szCs w:val="24"/>
      </w:rPr>
    </w:lvl>
    <w:lvl w:ilvl="2" w:tplc="B3288216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color w:val="000000" w:themeColor="text1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555A2CA1"/>
    <w:multiLevelType w:val="hybridMultilevel"/>
    <w:tmpl w:val="B1BC1092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639D4C7E"/>
    <w:multiLevelType w:val="hybridMultilevel"/>
    <w:tmpl w:val="59406D2C"/>
    <w:lvl w:ilvl="0" w:tplc="0A6422EA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00B050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63E22E6B"/>
    <w:multiLevelType w:val="hybridMultilevel"/>
    <w:tmpl w:val="15548E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6514722F"/>
    <w:multiLevelType w:val="hybridMultilevel"/>
    <w:tmpl w:val="A95E1122"/>
    <w:lvl w:ilvl="0" w:tplc="0A6422EA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color w:val="00B05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4" w15:restartNumberingAfterBreak="0">
    <w:nsid w:val="65815D59"/>
    <w:multiLevelType w:val="hybridMultilevel"/>
    <w:tmpl w:val="6E1EEB9E"/>
    <w:lvl w:ilvl="0" w:tplc="CC243FA2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  <w:color w:val="00B050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661D2A60"/>
    <w:multiLevelType w:val="hybridMultilevel"/>
    <w:tmpl w:val="C1AEDC5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6640781F"/>
    <w:multiLevelType w:val="hybridMultilevel"/>
    <w:tmpl w:val="18EA50B6"/>
    <w:lvl w:ilvl="0" w:tplc="CC243F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5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7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BB007B"/>
    <w:multiLevelType w:val="hybridMultilevel"/>
    <w:tmpl w:val="1BC84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7109435D"/>
    <w:multiLevelType w:val="hybridMultilevel"/>
    <w:tmpl w:val="28EA1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0" w15:restartNumberingAfterBreak="0">
    <w:nsid w:val="73AD0546"/>
    <w:multiLevelType w:val="hybridMultilevel"/>
    <w:tmpl w:val="C038B5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1" w15:restartNumberingAfterBreak="0">
    <w:nsid w:val="742875A5"/>
    <w:multiLevelType w:val="hybridMultilevel"/>
    <w:tmpl w:val="DD708F9E"/>
    <w:lvl w:ilvl="0" w:tplc="A928133C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0000" w:themeColor="text1"/>
      </w:rPr>
    </w:lvl>
    <w:lvl w:ilvl="1" w:tplc="800A5D4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000000" w:themeColor="text1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42" w15:restartNumberingAfterBreak="0">
    <w:nsid w:val="74524CEC"/>
    <w:multiLevelType w:val="hybridMultilevel"/>
    <w:tmpl w:val="92A2C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3" w15:restartNumberingAfterBreak="0">
    <w:nsid w:val="746D4E57"/>
    <w:multiLevelType w:val="hybridMultilevel"/>
    <w:tmpl w:val="B97C3FBE"/>
    <w:lvl w:ilvl="0" w:tplc="407409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B05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4" w15:restartNumberingAfterBreak="0">
    <w:nsid w:val="74AB1D99"/>
    <w:multiLevelType w:val="hybridMultilevel"/>
    <w:tmpl w:val="92DC8B88"/>
    <w:lvl w:ilvl="0" w:tplc="79D0A1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B53062B6">
      <w:start w:val="1"/>
      <w:numFmt w:val="bullet"/>
      <w:lvlText w:val="-"/>
      <w:lvlJc w:val="left"/>
      <w:pPr>
        <w:ind w:left="2880" w:hanging="360"/>
      </w:pPr>
      <w:rPr>
        <w:rFonts w:ascii="Times New Roman" w:eastAsiaTheme="minorHAnsi" w:hAnsi="Times New Roman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5" w15:restartNumberingAfterBreak="0">
    <w:nsid w:val="74C33DED"/>
    <w:multiLevelType w:val="hybridMultilevel"/>
    <w:tmpl w:val="34CA7D1C"/>
    <w:lvl w:ilvl="0" w:tplc="FE8A93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 w:themeColor="text1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6" w15:restartNumberingAfterBreak="0">
    <w:nsid w:val="792A18A9"/>
    <w:multiLevelType w:val="hybridMultilevel"/>
    <w:tmpl w:val="8826A08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num w:numId="1">
    <w:abstractNumId w:val="9"/>
  </w:num>
  <w:num w:numId="2">
    <w:abstractNumId w:val="37"/>
  </w:num>
  <w:num w:numId="3">
    <w:abstractNumId w:val="22"/>
  </w:num>
  <w:num w:numId="4">
    <w:abstractNumId w:val="15"/>
  </w:num>
  <w:num w:numId="5">
    <w:abstractNumId w:val="33"/>
  </w:num>
  <w:num w:numId="6">
    <w:abstractNumId w:val="31"/>
  </w:num>
  <w:num w:numId="7">
    <w:abstractNumId w:val="43"/>
  </w:num>
  <w:num w:numId="8">
    <w:abstractNumId w:val="21"/>
  </w:num>
  <w:num w:numId="9">
    <w:abstractNumId w:val="17"/>
  </w:num>
  <w:num w:numId="10">
    <w:abstractNumId w:val="36"/>
  </w:num>
  <w:num w:numId="11">
    <w:abstractNumId w:val="14"/>
  </w:num>
  <w:num w:numId="12">
    <w:abstractNumId w:val="34"/>
  </w:num>
  <w:num w:numId="13">
    <w:abstractNumId w:val="23"/>
  </w:num>
  <w:num w:numId="14">
    <w:abstractNumId w:val="26"/>
  </w:num>
  <w:num w:numId="15">
    <w:abstractNumId w:val="10"/>
  </w:num>
  <w:num w:numId="16">
    <w:abstractNumId w:val="29"/>
  </w:num>
  <w:num w:numId="17">
    <w:abstractNumId w:val="25"/>
  </w:num>
  <w:num w:numId="18">
    <w:abstractNumId w:val="44"/>
  </w:num>
  <w:num w:numId="19">
    <w:abstractNumId w:val="28"/>
  </w:num>
  <w:num w:numId="20">
    <w:abstractNumId w:val="2"/>
  </w:num>
  <w:num w:numId="21">
    <w:abstractNumId w:val="19"/>
  </w:num>
  <w:num w:numId="22">
    <w:abstractNumId w:val="4"/>
  </w:num>
  <w:num w:numId="23">
    <w:abstractNumId w:val="11"/>
  </w:num>
  <w:num w:numId="24">
    <w:abstractNumId w:val="20"/>
  </w:num>
  <w:num w:numId="25">
    <w:abstractNumId w:val="40"/>
  </w:num>
  <w:num w:numId="26">
    <w:abstractNumId w:val="12"/>
  </w:num>
  <w:num w:numId="27">
    <w:abstractNumId w:val="24"/>
  </w:num>
  <w:num w:numId="28">
    <w:abstractNumId w:val="27"/>
  </w:num>
  <w:num w:numId="29">
    <w:abstractNumId w:val="38"/>
  </w:num>
  <w:num w:numId="30">
    <w:abstractNumId w:val="6"/>
  </w:num>
  <w:num w:numId="31">
    <w:abstractNumId w:val="45"/>
  </w:num>
  <w:num w:numId="32">
    <w:abstractNumId w:val="41"/>
  </w:num>
  <w:num w:numId="33">
    <w:abstractNumId w:val="35"/>
  </w:num>
  <w:num w:numId="34">
    <w:abstractNumId w:val="7"/>
  </w:num>
  <w:num w:numId="35">
    <w:abstractNumId w:val="32"/>
  </w:num>
  <w:num w:numId="36">
    <w:abstractNumId w:val="42"/>
  </w:num>
  <w:num w:numId="37">
    <w:abstractNumId w:val="39"/>
  </w:num>
  <w:num w:numId="38">
    <w:abstractNumId w:val="16"/>
  </w:num>
  <w:num w:numId="39">
    <w:abstractNumId w:val="5"/>
  </w:num>
  <w:num w:numId="40">
    <w:abstractNumId w:val="0"/>
  </w:num>
  <w:num w:numId="41">
    <w:abstractNumId w:val="18"/>
  </w:num>
  <w:num w:numId="42">
    <w:abstractNumId w:val="30"/>
  </w:num>
  <w:num w:numId="43">
    <w:abstractNumId w:val="13"/>
  </w:num>
  <w:num w:numId="44">
    <w:abstractNumId w:val="46"/>
  </w:num>
  <w:num w:numId="45">
    <w:abstractNumId w:val="1"/>
  </w:num>
  <w:num w:numId="46">
    <w:abstractNumId w:val="3"/>
  </w:num>
  <w:num w:numId="47">
    <w:abstractNumId w:val="8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6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24A"/>
    <w:rsid w:val="00051C05"/>
    <w:rsid w:val="000547CA"/>
    <w:rsid w:val="000662E3"/>
    <w:rsid w:val="000B4B45"/>
    <w:rsid w:val="000C0CFC"/>
    <w:rsid w:val="000D57F7"/>
    <w:rsid w:val="000E3521"/>
    <w:rsid w:val="001230C0"/>
    <w:rsid w:val="00124161"/>
    <w:rsid w:val="0018134B"/>
    <w:rsid w:val="001F1F14"/>
    <w:rsid w:val="002B6C27"/>
    <w:rsid w:val="00323F77"/>
    <w:rsid w:val="003502E5"/>
    <w:rsid w:val="00390B83"/>
    <w:rsid w:val="004418F5"/>
    <w:rsid w:val="00464D76"/>
    <w:rsid w:val="004935D5"/>
    <w:rsid w:val="004B7A75"/>
    <w:rsid w:val="004C524A"/>
    <w:rsid w:val="004E4BC1"/>
    <w:rsid w:val="004F183B"/>
    <w:rsid w:val="005308F9"/>
    <w:rsid w:val="00567329"/>
    <w:rsid w:val="005766F7"/>
    <w:rsid w:val="005A4171"/>
    <w:rsid w:val="00601028"/>
    <w:rsid w:val="00684586"/>
    <w:rsid w:val="00691554"/>
    <w:rsid w:val="006D25EC"/>
    <w:rsid w:val="006E6594"/>
    <w:rsid w:val="00712598"/>
    <w:rsid w:val="00736020"/>
    <w:rsid w:val="007516F8"/>
    <w:rsid w:val="00783E89"/>
    <w:rsid w:val="007C516F"/>
    <w:rsid w:val="007D6A22"/>
    <w:rsid w:val="007E602F"/>
    <w:rsid w:val="008B769A"/>
    <w:rsid w:val="009177F5"/>
    <w:rsid w:val="009230FF"/>
    <w:rsid w:val="009406D6"/>
    <w:rsid w:val="00940F9F"/>
    <w:rsid w:val="00992C26"/>
    <w:rsid w:val="00994CDB"/>
    <w:rsid w:val="00A117CD"/>
    <w:rsid w:val="00AB49CD"/>
    <w:rsid w:val="00B06EEA"/>
    <w:rsid w:val="00B23A04"/>
    <w:rsid w:val="00B51D77"/>
    <w:rsid w:val="00B52D45"/>
    <w:rsid w:val="00BA57ED"/>
    <w:rsid w:val="00C9715E"/>
    <w:rsid w:val="00CA4323"/>
    <w:rsid w:val="00CA6AA2"/>
    <w:rsid w:val="00CF77E6"/>
    <w:rsid w:val="00D0496C"/>
    <w:rsid w:val="00D17F40"/>
    <w:rsid w:val="00D71360"/>
    <w:rsid w:val="00DC3FE4"/>
    <w:rsid w:val="00DD2B39"/>
    <w:rsid w:val="00E2572B"/>
    <w:rsid w:val="00E43C39"/>
    <w:rsid w:val="00F00D77"/>
    <w:rsid w:val="00F451D5"/>
    <w:rsid w:val="00F86EF7"/>
    <w:rsid w:val="00FA4CD2"/>
    <w:rsid w:val="00FC7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61726F"/>
  <w15:chartTrackingRefBased/>
  <w15:docId w15:val="{71D59C6B-0B13-8341-988F-4C992220D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2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paragraph" w:styleId="ListParagraph">
    <w:name w:val="List Paragraph"/>
    <w:basedOn w:val="Normal"/>
    <w:uiPriority w:val="34"/>
    <w:unhideWhenUsed/>
    <w:qFormat/>
    <w:rsid w:val="004C524A"/>
    <w:pPr>
      <w:ind w:left="720"/>
      <w:contextualSpacing/>
    </w:pPr>
  </w:style>
  <w:style w:type="paragraph" w:customStyle="1" w:styleId="newpar">
    <w:name w:val="new par"/>
    <w:basedOn w:val="Normal"/>
    <w:next w:val="NoSpacing"/>
    <w:autoRedefine/>
    <w:qFormat/>
    <w:rsid w:val="00DC3FE4"/>
    <w:pPr>
      <w:spacing w:after="0" w:line="240" w:lineRule="auto"/>
      <w:ind w:left="360"/>
    </w:pPr>
    <w:rPr>
      <w:rFonts w:ascii="Times New Roman" w:hAnsi="Times New Roman" w:cs="Times New Roman"/>
      <w:color w:val="000000" w:themeColor="text1"/>
      <w:sz w:val="24"/>
      <w:szCs w:val="24"/>
    </w:rPr>
  </w:style>
  <w:style w:type="paragraph" w:styleId="NoSpacing">
    <w:name w:val="No Spacing"/>
    <w:uiPriority w:val="1"/>
    <w:unhideWhenUsed/>
    <w:qFormat/>
    <w:rsid w:val="00DC3FE4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B49C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B49CD"/>
    <w:rPr>
      <w:rFonts w:ascii="Courier New" w:eastAsia="Times New Roman" w:hAnsi="Courier New" w:cs="Courier New"/>
      <w:color w:val="auto"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11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6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7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7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8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9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39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2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2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3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63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8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8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6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70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8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64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22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2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8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07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24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4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5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68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8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7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85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5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oody/Library/Containers/com.microsoft.Word/Data/Library/Application%20Support/Microsoft/Office/16.0/DTS/Search/%7b6219E240-F62A-7446-A901-1F74947C82C7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{6219E240-F62A-7446-A901-1F74947C82C7}tf10002086.dotx</Template>
  <TotalTime>507</TotalTime>
  <Pages>21</Pages>
  <Words>3014</Words>
  <Characters>17183</Characters>
  <Application>Microsoft Office Word</Application>
  <DocSecurity>0</DocSecurity>
  <Lines>143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Moody, ChaDiamond A</cp:lastModifiedBy>
  <cp:revision>28</cp:revision>
  <dcterms:created xsi:type="dcterms:W3CDTF">2020-07-24T19:29:00Z</dcterms:created>
  <dcterms:modified xsi:type="dcterms:W3CDTF">2020-10-05T20:10:00Z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